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B1C2AB9" w14:textId="64E75400" w:rsidR="00547BC9" w:rsidRPr="00022E60" w:rsidRDefault="00A142CC" w:rsidP="00022E60">
      <w:pPr>
        <w:pStyle w:val="Logo"/>
      </w:pPr>
      <w:r w:rsidRPr="00022E60">
        <w:drawing>
          <wp:inline distT="0" distB="0" distL="0" distR="0" wp14:anchorId="6FEB3CE1" wp14:editId="2E8B643F">
            <wp:extent cx="2419350" cy="13608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ceholder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419350" cy="1360811"/>
                    </a:xfrm>
                    <a:prstGeom prst="rect">
                      <a:avLst/>
                    </a:prstGeom>
                    <a:noFill/>
                    <a:ln>
                      <a:noFill/>
                    </a:ln>
                  </pic:spPr>
                </pic:pic>
              </a:graphicData>
            </a:graphic>
          </wp:inline>
        </w:drawing>
      </w:r>
    </w:p>
    <w:sdt>
      <w:sdtPr>
        <w:alias w:val="Company"/>
        <w:tag w:val="Company"/>
        <w:id w:val="981473879"/>
        <w:placeholder>
          <w:docPart w:val="A5F52304D0A2C74198D6AD1E0DB19585"/>
        </w:placeholder>
        <w:dataBinding w:prefixMappings="xmlns:ns0='http://purl.org/dc/elements/1.1/' xmlns:ns1='http://schemas.openxmlformats.org/package/2006/metadata/core-properties' " w:xpath="/ns1:coreProperties[1]/ns0:subject[1]" w:storeItemID="{6C3C8BC8-F283-45AE-878A-BAB7291924A1}"/>
        <w:text/>
      </w:sdtPr>
      <w:sdtContent>
        <w:p w14:paraId="229FC95C" w14:textId="77777777" w:rsidR="00547BC9" w:rsidRPr="00022E60" w:rsidRDefault="00817E3F" w:rsidP="00022E60">
          <w:pPr>
            <w:pStyle w:val="CompanyName"/>
          </w:pPr>
          <w:r w:rsidRPr="00022E60">
            <w:t>HEALINT</w:t>
          </w:r>
        </w:p>
      </w:sdtContent>
    </w:sdt>
    <w:p w14:paraId="66FC9334" w14:textId="77777777" w:rsidR="00547BC9" w:rsidRPr="00022E60" w:rsidRDefault="00817E3F" w:rsidP="00022E60">
      <w:pPr>
        <w:pStyle w:val="Title"/>
      </w:pPr>
      <w:r w:rsidRPr="00022E60">
        <w:t xml:space="preserve">Migraine App Technical </w:t>
      </w:r>
      <w:r w:rsidR="00547BC9" w:rsidRPr="00022E60">
        <w:t>Specification</w:t>
      </w:r>
    </w:p>
    <w:p w14:paraId="02A8285B" w14:textId="50C1F262" w:rsidR="00547BC9" w:rsidRPr="00022E60" w:rsidRDefault="00AC1D16" w:rsidP="00022E60">
      <w:pPr>
        <w:pStyle w:val="Subtitle"/>
      </w:pPr>
      <w:r>
        <w:t>Version 0.1</w:t>
      </w:r>
      <w:r w:rsidR="0018354F">
        <w:t>1</w:t>
      </w:r>
    </w:p>
    <w:sdt>
      <w:sdtPr>
        <w:alias w:val="Date"/>
        <w:tag w:val="Date"/>
        <w:id w:val="981473911"/>
        <w:placeholder>
          <w:docPart w:val="7C7D1634628C0A429A12D07CB85B9233"/>
        </w:placeholder>
        <w:date w:fullDate="2014-04-17T00:00:00Z">
          <w:dateFormat w:val="MMMM d, yyyy"/>
          <w:lid w:val="en-US"/>
          <w:storeMappedDataAs w:val="dateTime"/>
          <w:calendar w:val="gregorian"/>
        </w:date>
      </w:sdtPr>
      <w:sdtContent>
        <w:p w14:paraId="0820E535" w14:textId="703B940D" w:rsidR="00547BC9" w:rsidRPr="00022E60" w:rsidRDefault="0018354F" w:rsidP="00022E60">
          <w:pPr>
            <w:pStyle w:val="Subtitle"/>
          </w:pPr>
          <w:r>
            <w:t>April 17, 2014</w:t>
          </w:r>
        </w:p>
      </w:sdtContent>
    </w:sdt>
    <w:p w14:paraId="7105D3EE" w14:textId="77777777" w:rsidR="00547BC9" w:rsidRPr="00022E60" w:rsidRDefault="00547BC9" w:rsidP="00022E60">
      <w:pPr>
        <w:pStyle w:val="Presentedby"/>
      </w:pPr>
    </w:p>
    <w:p w14:paraId="07A052B5" w14:textId="77777777" w:rsidR="00AA276A" w:rsidRPr="00022E60" w:rsidRDefault="00AA276A" w:rsidP="00022E60"/>
    <w:p w14:paraId="2C919AAF" w14:textId="77777777" w:rsidR="00AA276A" w:rsidRPr="00022E60" w:rsidRDefault="00AA276A" w:rsidP="00022E60">
      <w:pPr>
        <w:sectPr w:rsidR="00AA276A" w:rsidRPr="00022E60" w:rsidSect="00135B17">
          <w:pgSz w:w="12240" w:h="15840" w:code="1"/>
          <w:pgMar w:top="1440" w:right="1440" w:bottom="1440" w:left="1440" w:header="720" w:footer="1022" w:gutter="0"/>
          <w:cols w:space="720"/>
          <w:titlePg/>
        </w:sectPr>
      </w:pPr>
    </w:p>
    <w:p w14:paraId="70975368" w14:textId="59DED2F9" w:rsidR="00ED5E1E" w:rsidRPr="00022E60" w:rsidRDefault="00ED5E1E" w:rsidP="00022E60">
      <w:pPr>
        <w:pStyle w:val="Heading1"/>
      </w:pPr>
      <w:r w:rsidRPr="00022E60">
        <w:lastRenderedPageBreak/>
        <w:t>Change History</w:t>
      </w:r>
    </w:p>
    <w:tbl>
      <w:tblPr>
        <w:tblStyle w:val="TableGrid"/>
        <w:tblW w:w="0" w:type="auto"/>
        <w:tblLook w:val="04A0" w:firstRow="1" w:lastRow="0" w:firstColumn="1" w:lastColumn="0" w:noHBand="0" w:noVBand="1"/>
      </w:tblPr>
      <w:tblGrid>
        <w:gridCol w:w="850"/>
        <w:gridCol w:w="8366"/>
      </w:tblGrid>
      <w:tr w:rsidR="00ED5E1E" w:rsidRPr="00022E60" w14:paraId="2EF82B41" w14:textId="77777777" w:rsidTr="00ED5E1E">
        <w:tc>
          <w:tcPr>
            <w:tcW w:w="850" w:type="dxa"/>
          </w:tcPr>
          <w:p w14:paraId="3D318570" w14:textId="501B07A0" w:rsidR="00ED5E1E" w:rsidRPr="00022E60" w:rsidRDefault="00ED5E1E" w:rsidP="00022E60">
            <w:r w:rsidRPr="00022E60">
              <w:t>Version</w:t>
            </w:r>
          </w:p>
        </w:tc>
        <w:tc>
          <w:tcPr>
            <w:tcW w:w="8366" w:type="dxa"/>
          </w:tcPr>
          <w:p w14:paraId="2FD8E5E4" w14:textId="38007046" w:rsidR="00ED5E1E" w:rsidRPr="00022E60" w:rsidRDefault="00ED5E1E" w:rsidP="00022E60">
            <w:r w:rsidRPr="00022E60">
              <w:t>Changes</w:t>
            </w:r>
          </w:p>
        </w:tc>
      </w:tr>
      <w:tr w:rsidR="00ED5E1E" w:rsidRPr="00022E60" w14:paraId="207553C2" w14:textId="77777777" w:rsidTr="00ED5E1E">
        <w:tc>
          <w:tcPr>
            <w:tcW w:w="850" w:type="dxa"/>
          </w:tcPr>
          <w:p w14:paraId="01A024C6" w14:textId="03DFFD88" w:rsidR="00ED5E1E" w:rsidRPr="00022E60" w:rsidRDefault="00ED5E1E" w:rsidP="00022E60">
            <w:r w:rsidRPr="00022E60">
              <w:t>0.9</w:t>
            </w:r>
          </w:p>
        </w:tc>
        <w:tc>
          <w:tcPr>
            <w:tcW w:w="8366" w:type="dxa"/>
          </w:tcPr>
          <w:p w14:paraId="15CFDE01" w14:textId="07FDBB43" w:rsidR="00ED5E1E" w:rsidRPr="00022E60" w:rsidRDefault="00ED5E1E" w:rsidP="00022E60">
            <w:pPr>
              <w:pStyle w:val="ListParagraph"/>
              <w:numPr>
                <w:ilvl w:val="0"/>
                <w:numId w:val="26"/>
              </w:numPr>
            </w:pPr>
            <w:r w:rsidRPr="00022E60">
              <w:t xml:space="preserve">Updated </w:t>
            </w:r>
            <w:r w:rsidR="00022E60">
              <w:t>HEAD</w:t>
            </w:r>
            <w:r w:rsidRPr="00022E60">
              <w:t xml:space="preserve"> /v1/</w:t>
            </w:r>
            <w:proofErr w:type="spellStart"/>
            <w:r w:rsidRPr="00022E60">
              <w:t>authTokens</w:t>
            </w:r>
            <w:proofErr w:type="spellEnd"/>
            <w:r w:rsidRPr="00022E60">
              <w:t xml:space="preserve">/${id} in profile service to take 2 query parameters </w:t>
            </w:r>
            <w:proofErr w:type="spellStart"/>
            <w:r w:rsidRPr="00022E60">
              <w:t>appId</w:t>
            </w:r>
            <w:proofErr w:type="spellEnd"/>
            <w:r w:rsidRPr="00022E60">
              <w:t xml:space="preserve"> &amp; </w:t>
            </w:r>
            <w:proofErr w:type="spellStart"/>
            <w:r w:rsidRPr="00022E60">
              <w:t>userID</w:t>
            </w:r>
            <w:proofErr w:type="spellEnd"/>
          </w:p>
          <w:p w14:paraId="09973130" w14:textId="2C05ACF8" w:rsidR="00ED5E1E" w:rsidRPr="00022E60" w:rsidRDefault="00022E60" w:rsidP="00022E60">
            <w:pPr>
              <w:pStyle w:val="ListParagraph"/>
              <w:numPr>
                <w:ilvl w:val="0"/>
                <w:numId w:val="26"/>
              </w:numPr>
            </w:pPr>
            <w:r w:rsidRPr="00022E60">
              <w:t xml:space="preserve">Updated </w:t>
            </w:r>
            <w:r>
              <w:t xml:space="preserve">GET </w:t>
            </w:r>
            <w:r w:rsidRPr="00022E60">
              <w:t>/v1/</w:t>
            </w:r>
            <w:proofErr w:type="spellStart"/>
            <w:r w:rsidRPr="00022E60">
              <w:t>accessCode</w:t>
            </w:r>
            <w:proofErr w:type="spellEnd"/>
            <w:r w:rsidRPr="00022E60">
              <w:t>/${code} in profile service to /v1/</w:t>
            </w:r>
            <w:proofErr w:type="spellStart"/>
            <w:r w:rsidRPr="00022E60">
              <w:t>accessCode</w:t>
            </w:r>
            <w:proofErr w:type="spellEnd"/>
            <w:r w:rsidRPr="00022E60">
              <w:t>/${code}</w:t>
            </w:r>
          </w:p>
          <w:p w14:paraId="461B89B1" w14:textId="69304B05" w:rsidR="00022E60" w:rsidRDefault="00022E60" w:rsidP="00022E60">
            <w:pPr>
              <w:pStyle w:val="ListParagraph"/>
              <w:numPr>
                <w:ilvl w:val="0"/>
                <w:numId w:val="26"/>
              </w:numPr>
            </w:pPr>
            <w:r>
              <w:t>Updated DELETE /v1/</w:t>
            </w:r>
            <w:proofErr w:type="spellStart"/>
            <w:r>
              <w:t>successCodes</w:t>
            </w:r>
            <w:proofErr w:type="spellEnd"/>
            <w:r>
              <w:t>/${code} in profile service to DELETE /v1/</w:t>
            </w:r>
            <w:proofErr w:type="spellStart"/>
            <w:r>
              <w:t>accessCodes</w:t>
            </w:r>
            <w:proofErr w:type="spellEnd"/>
            <w:r>
              <w:t>/${code}</w:t>
            </w:r>
          </w:p>
          <w:p w14:paraId="60E3C3D9" w14:textId="482F647D" w:rsidR="00022E60" w:rsidRDefault="00022E60" w:rsidP="00022E60">
            <w:pPr>
              <w:pStyle w:val="ListParagraph"/>
              <w:numPr>
                <w:ilvl w:val="0"/>
                <w:numId w:val="26"/>
              </w:numPr>
            </w:pPr>
            <w:r>
              <w:t xml:space="preserve">Removed The optional parameter </w:t>
            </w:r>
            <w:proofErr w:type="spellStart"/>
            <w:r>
              <w:t>accessCode</w:t>
            </w:r>
            <w:proofErr w:type="spellEnd"/>
            <w:r>
              <w:t xml:space="preserve"> from POST /v1/users in profile service</w:t>
            </w:r>
          </w:p>
          <w:p w14:paraId="6E4405F1" w14:textId="42A4D295" w:rsidR="00022E60" w:rsidRDefault="00022E60" w:rsidP="00022E60">
            <w:pPr>
              <w:pStyle w:val="ListParagraph"/>
              <w:numPr>
                <w:ilvl w:val="0"/>
                <w:numId w:val="26"/>
              </w:numPr>
            </w:pPr>
            <w:r>
              <w:t>Removed the JSON support for POST /v1/users in profile service</w:t>
            </w:r>
          </w:p>
          <w:p w14:paraId="56F1D969" w14:textId="77777777" w:rsidR="00022E60" w:rsidRDefault="00022E60" w:rsidP="00022E60">
            <w:pPr>
              <w:pStyle w:val="ListParagraph"/>
              <w:numPr>
                <w:ilvl w:val="0"/>
                <w:numId w:val="26"/>
              </w:numPr>
            </w:pPr>
            <w:r>
              <w:t>Added POST /v1/</w:t>
            </w:r>
            <w:proofErr w:type="spellStart"/>
            <w:r>
              <w:t>accessCodes</w:t>
            </w:r>
            <w:proofErr w:type="spellEnd"/>
            <w:r>
              <w:t>/${code}/user in profile service to create a new user using an access code</w:t>
            </w:r>
          </w:p>
          <w:p w14:paraId="77AF7055" w14:textId="17EF3B6E" w:rsidR="003F1B66" w:rsidRPr="00022E60" w:rsidRDefault="003F1B66" w:rsidP="00022E60">
            <w:pPr>
              <w:pStyle w:val="ListParagraph"/>
              <w:numPr>
                <w:ilvl w:val="0"/>
                <w:numId w:val="26"/>
              </w:numPr>
            </w:pPr>
            <w:r>
              <w:t>Updated the overall architecture section to explicitly list supported formats and HTTP response codes</w:t>
            </w:r>
          </w:p>
        </w:tc>
      </w:tr>
      <w:tr w:rsidR="00AC1D16" w:rsidRPr="00022E60" w14:paraId="686F5C83" w14:textId="77777777" w:rsidTr="00ED5E1E">
        <w:tc>
          <w:tcPr>
            <w:tcW w:w="850" w:type="dxa"/>
          </w:tcPr>
          <w:p w14:paraId="0FB0E7ED" w14:textId="133D0747" w:rsidR="00AC1D16" w:rsidRPr="00022E60" w:rsidRDefault="00AC1D16" w:rsidP="00022E60">
            <w:r>
              <w:t>0.10</w:t>
            </w:r>
          </w:p>
        </w:tc>
        <w:tc>
          <w:tcPr>
            <w:tcW w:w="8366" w:type="dxa"/>
          </w:tcPr>
          <w:p w14:paraId="10BE1D1B" w14:textId="19D5B829" w:rsidR="00AC1D16" w:rsidRPr="00022E60" w:rsidRDefault="00AC1D16" w:rsidP="00AC1D16">
            <w:pPr>
              <w:pStyle w:val="ListParagraph"/>
              <w:numPr>
                <w:ilvl w:val="0"/>
                <w:numId w:val="26"/>
              </w:numPr>
            </w:pPr>
            <w:r>
              <w:t>Updated the “When” column for status codes 400 and 406.</w:t>
            </w:r>
          </w:p>
        </w:tc>
      </w:tr>
      <w:tr w:rsidR="00807789" w:rsidRPr="00022E60" w14:paraId="7AF842F8" w14:textId="77777777" w:rsidTr="00ED5E1E">
        <w:tc>
          <w:tcPr>
            <w:tcW w:w="850" w:type="dxa"/>
          </w:tcPr>
          <w:p w14:paraId="38D778AE" w14:textId="212E2E90" w:rsidR="00807789" w:rsidRDefault="00807789" w:rsidP="00022E60">
            <w:r>
              <w:t>0.11</w:t>
            </w:r>
          </w:p>
        </w:tc>
        <w:tc>
          <w:tcPr>
            <w:tcW w:w="8366" w:type="dxa"/>
          </w:tcPr>
          <w:p w14:paraId="3D3D7D2F" w14:textId="3623CE24" w:rsidR="00772309" w:rsidRDefault="00807789" w:rsidP="00FC78C1">
            <w:pPr>
              <w:pStyle w:val="ListParagraph"/>
              <w:numPr>
                <w:ilvl w:val="0"/>
                <w:numId w:val="26"/>
              </w:numPr>
            </w:pPr>
            <w:r>
              <w:t xml:space="preserve">Update specifications of </w:t>
            </w:r>
            <w:r w:rsidR="00DE2BA8">
              <w:t xml:space="preserve">all the </w:t>
            </w:r>
            <w:r w:rsidR="00FC78C1">
              <w:t>URIs</w:t>
            </w:r>
            <w:r w:rsidR="00DE2BA8">
              <w:t xml:space="preserve"> of the event service. The </w:t>
            </w:r>
            <w:proofErr w:type="spellStart"/>
            <w:r w:rsidR="00DE2BA8">
              <w:t>userId</w:t>
            </w:r>
            <w:proofErr w:type="spellEnd"/>
            <w:r w:rsidR="00DE2BA8">
              <w:t xml:space="preserve"> is now passed as a query parameter instead of being part of the URI.</w:t>
            </w:r>
          </w:p>
        </w:tc>
      </w:tr>
    </w:tbl>
    <w:p w14:paraId="73BD8AE7" w14:textId="30E94DA0" w:rsidR="00ED5E1E" w:rsidRPr="00022E60" w:rsidRDefault="00ED5E1E" w:rsidP="00022E60">
      <w:r w:rsidRPr="00022E60">
        <w:br w:type="page"/>
      </w:r>
    </w:p>
    <w:p w14:paraId="68E7F680" w14:textId="6C5AD580" w:rsidR="008C7443" w:rsidRPr="00022E60" w:rsidRDefault="00F971FB" w:rsidP="00022E60">
      <w:pPr>
        <w:pStyle w:val="Heading1"/>
      </w:pPr>
      <w:r w:rsidRPr="00022E60">
        <w:t xml:space="preserve">Overall </w:t>
      </w:r>
      <w:r w:rsidR="00490058" w:rsidRPr="00022E60">
        <w:t>Architecture</w:t>
      </w:r>
    </w:p>
    <w:p w14:paraId="25E87EEB" w14:textId="5BDF2298" w:rsidR="008C7443" w:rsidRPr="00022E60" w:rsidRDefault="00D02689" w:rsidP="00022E60">
      <w:r w:rsidRPr="00022E60">
        <w:t>The diagram below shows a high level architecture.</w:t>
      </w:r>
      <w:r w:rsidR="003045C6" w:rsidRPr="00022E60">
        <w:t xml:space="preserve"> Each of the components below will be described in a separate section</w:t>
      </w:r>
      <w:r w:rsidR="00081316" w:rsidRPr="00022E60">
        <w:t>.</w:t>
      </w:r>
    </w:p>
    <w:p w14:paraId="61639B5A" w14:textId="0D4DE1CD" w:rsidR="00917B22" w:rsidRPr="00022E60" w:rsidRDefault="00AC3A60" w:rsidP="00022E60">
      <w:r w:rsidRPr="00022E60">
        <w:rPr>
          <w:noProof/>
        </w:rPr>
        <w:drawing>
          <wp:inline distT="0" distB="0" distL="0" distR="0" wp14:anchorId="17E061E3" wp14:editId="7A2EEB3D">
            <wp:extent cx="5715000" cy="6452631"/>
            <wp:effectExtent l="25400" t="25400" r="25400" b="2476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6452631"/>
                    </a:xfrm>
                    <a:prstGeom prst="rect">
                      <a:avLst/>
                    </a:prstGeom>
                    <a:noFill/>
                    <a:ln>
                      <a:solidFill>
                        <a:srgbClr val="4F81BD"/>
                      </a:solidFill>
                    </a:ln>
                  </pic:spPr>
                </pic:pic>
              </a:graphicData>
            </a:graphic>
          </wp:inline>
        </w:drawing>
      </w:r>
    </w:p>
    <w:p w14:paraId="34B5C5F7" w14:textId="4CBACB42" w:rsidR="007E64D1" w:rsidRPr="00022E60" w:rsidRDefault="00917B22" w:rsidP="00022E60">
      <w:pPr>
        <w:pStyle w:val="Caption"/>
      </w:pPr>
      <w:r w:rsidRPr="00022E60">
        <w:t xml:space="preserve">Figure </w:t>
      </w:r>
      <w:fldSimple w:instr=" SEQ Figure \* ARABIC ">
        <w:r w:rsidR="00FD2235">
          <w:rPr>
            <w:noProof/>
          </w:rPr>
          <w:t>1</w:t>
        </w:r>
      </w:fldSimple>
      <w:r w:rsidRPr="00022E60">
        <w:t xml:space="preserve"> - Migraine Mobile App Architecture</w:t>
      </w:r>
    </w:p>
    <w:p w14:paraId="1A3F0BFF" w14:textId="3CD7B818" w:rsidR="00081316" w:rsidRPr="00022E60" w:rsidRDefault="00147176" w:rsidP="00022E60">
      <w:r w:rsidRPr="00022E60">
        <w:t>T</w:t>
      </w:r>
      <w:r w:rsidR="00081316" w:rsidRPr="00022E60">
        <w:t xml:space="preserve">here are also </w:t>
      </w:r>
      <w:r w:rsidR="002331DF" w:rsidRPr="00022E60">
        <w:t>3</w:t>
      </w:r>
      <w:r w:rsidR="00081316" w:rsidRPr="00022E60">
        <w:t xml:space="preserve"> other clients</w:t>
      </w:r>
      <w:r w:rsidR="004058BC" w:rsidRPr="00022E60">
        <w:t>:</w:t>
      </w:r>
      <w:r w:rsidR="00081316" w:rsidRPr="00022E60">
        <w:t xml:space="preserve"> </w:t>
      </w:r>
      <w:r w:rsidR="002331DF" w:rsidRPr="00022E60">
        <w:t xml:space="preserve">Doctors web, Admin web, and </w:t>
      </w:r>
      <w:r w:rsidR="008E6801" w:rsidRPr="00022E60">
        <w:t xml:space="preserve">Profile Management web </w:t>
      </w:r>
      <w:r w:rsidR="00081316" w:rsidRPr="00022E60">
        <w:t xml:space="preserve">interfaces. The following 2 diagrams show </w:t>
      </w:r>
      <w:r w:rsidR="004058BC" w:rsidRPr="00022E60">
        <w:t xml:space="preserve">architecture components that </w:t>
      </w:r>
      <w:r w:rsidR="00081316" w:rsidRPr="00022E60">
        <w:t>interaction with these clients.</w:t>
      </w:r>
    </w:p>
    <w:p w14:paraId="15881402" w14:textId="02BDF6F4" w:rsidR="007E64D1" w:rsidRPr="00022E60" w:rsidRDefault="001433D6" w:rsidP="00022E60">
      <w:r w:rsidRPr="00022E60">
        <w:rPr>
          <w:noProof/>
        </w:rPr>
        <w:drawing>
          <wp:inline distT="0" distB="0" distL="0" distR="0" wp14:anchorId="36BC363C" wp14:editId="62D61DD5">
            <wp:extent cx="5715000" cy="7195929"/>
            <wp:effectExtent l="25400" t="25400" r="25400" b="1778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7195929"/>
                    </a:xfrm>
                    <a:prstGeom prst="rect">
                      <a:avLst/>
                    </a:prstGeom>
                    <a:noFill/>
                    <a:ln>
                      <a:solidFill>
                        <a:srgbClr val="4F81BD"/>
                      </a:solidFill>
                    </a:ln>
                  </pic:spPr>
                </pic:pic>
              </a:graphicData>
            </a:graphic>
          </wp:inline>
        </w:drawing>
      </w:r>
    </w:p>
    <w:p w14:paraId="6C59B549" w14:textId="6E4ECB6D" w:rsidR="00081316" w:rsidRPr="00022E60" w:rsidRDefault="007E64D1" w:rsidP="00022E60">
      <w:pPr>
        <w:pStyle w:val="Caption"/>
      </w:pPr>
      <w:r w:rsidRPr="00022E60">
        <w:t xml:space="preserve">Figure </w:t>
      </w:r>
      <w:fldSimple w:instr=" SEQ Figure \* ARABIC ">
        <w:r w:rsidR="00FD2235">
          <w:rPr>
            <w:noProof/>
          </w:rPr>
          <w:t>2</w:t>
        </w:r>
      </w:fldSimple>
      <w:r w:rsidRPr="00022E60">
        <w:t xml:space="preserve"> - Doctors Web Architecture</w:t>
      </w:r>
    </w:p>
    <w:p w14:paraId="186B6A8B" w14:textId="49B59535" w:rsidR="007E64D1" w:rsidRPr="00022E60" w:rsidRDefault="001433D6" w:rsidP="00022E60">
      <w:r w:rsidRPr="00022E60">
        <w:rPr>
          <w:noProof/>
        </w:rPr>
        <w:drawing>
          <wp:inline distT="0" distB="0" distL="0" distR="0" wp14:anchorId="5FB420A3" wp14:editId="62200F45">
            <wp:extent cx="5715000" cy="5778010"/>
            <wp:effectExtent l="25400" t="25400" r="25400" b="1333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5778010"/>
                    </a:xfrm>
                    <a:prstGeom prst="rect">
                      <a:avLst/>
                    </a:prstGeom>
                    <a:noFill/>
                    <a:ln>
                      <a:solidFill>
                        <a:srgbClr val="4F81BD"/>
                      </a:solidFill>
                    </a:ln>
                  </pic:spPr>
                </pic:pic>
              </a:graphicData>
            </a:graphic>
          </wp:inline>
        </w:drawing>
      </w:r>
    </w:p>
    <w:p w14:paraId="6F6507EA" w14:textId="353B4268" w:rsidR="00081316" w:rsidRPr="00022E60" w:rsidRDefault="007E64D1" w:rsidP="00022E60">
      <w:pPr>
        <w:pStyle w:val="Caption"/>
      </w:pPr>
      <w:r w:rsidRPr="00022E60">
        <w:t xml:space="preserve">Figure </w:t>
      </w:r>
      <w:fldSimple w:instr=" SEQ Figure \* ARABIC ">
        <w:r w:rsidR="00FD2235">
          <w:rPr>
            <w:noProof/>
          </w:rPr>
          <w:t>3</w:t>
        </w:r>
      </w:fldSimple>
      <w:r w:rsidRPr="00022E60">
        <w:t xml:space="preserve"> - Admin Web Architecture</w:t>
      </w:r>
    </w:p>
    <w:p w14:paraId="5E549E31" w14:textId="5BEB5F58" w:rsidR="009A4E68" w:rsidRDefault="009A4E68" w:rsidP="00022E60">
      <w:r>
        <w:t>Backend REST services support only 2 types of formats HTML and JSON. Not all operations support the 2 formats, the table in each services specifies which format is supported for each operation. Clients that prefer using JSON format for communication must send the HTTP accept header and specify JSON as the first accepted MIME format.</w:t>
      </w:r>
    </w:p>
    <w:p w14:paraId="3F167652" w14:textId="2FB5EC62" w:rsidR="009A4E68" w:rsidRDefault="009A4E68" w:rsidP="00022E60">
      <w:r>
        <w:t>Additionally, the backend services respond with different HTTP status codes depending on the outcome of processing requests. The following table lists the error HTTP status codes that could be returned.</w:t>
      </w:r>
    </w:p>
    <w:tbl>
      <w:tblPr>
        <w:tblStyle w:val="TableGrid"/>
        <w:tblW w:w="0" w:type="auto"/>
        <w:tblLook w:val="04A0" w:firstRow="1" w:lastRow="0" w:firstColumn="1" w:lastColumn="0" w:noHBand="0" w:noVBand="1"/>
      </w:tblPr>
      <w:tblGrid>
        <w:gridCol w:w="1809"/>
        <w:gridCol w:w="7407"/>
      </w:tblGrid>
      <w:tr w:rsidR="009A4E68" w14:paraId="474E5D80" w14:textId="77777777" w:rsidTr="009A4E68">
        <w:tc>
          <w:tcPr>
            <w:tcW w:w="1809" w:type="dxa"/>
          </w:tcPr>
          <w:p w14:paraId="7E441B3C" w14:textId="1B3D581C" w:rsidR="009A4E68" w:rsidRPr="009A4E68" w:rsidRDefault="009A4E68" w:rsidP="00022E60">
            <w:pPr>
              <w:rPr>
                <w:b/>
              </w:rPr>
            </w:pPr>
            <w:r w:rsidRPr="009A4E68">
              <w:rPr>
                <w:b/>
              </w:rPr>
              <w:t>HTTP Status Code</w:t>
            </w:r>
          </w:p>
        </w:tc>
        <w:tc>
          <w:tcPr>
            <w:tcW w:w="7407" w:type="dxa"/>
          </w:tcPr>
          <w:p w14:paraId="15D5D4B8" w14:textId="1B69E2F8" w:rsidR="009A4E68" w:rsidRPr="009A4E68" w:rsidRDefault="009A4E68" w:rsidP="00022E60">
            <w:pPr>
              <w:rPr>
                <w:b/>
              </w:rPr>
            </w:pPr>
            <w:r w:rsidRPr="009A4E68">
              <w:rPr>
                <w:b/>
              </w:rPr>
              <w:t>When</w:t>
            </w:r>
          </w:p>
        </w:tc>
      </w:tr>
      <w:tr w:rsidR="009A4E68" w14:paraId="4AAAF31C" w14:textId="77777777" w:rsidTr="009A4E68">
        <w:tc>
          <w:tcPr>
            <w:tcW w:w="1809" w:type="dxa"/>
          </w:tcPr>
          <w:p w14:paraId="2465DC5B" w14:textId="6FB595F2" w:rsidR="009A4E68" w:rsidRDefault="009A4E68" w:rsidP="00022E60">
            <w:r>
              <w:t>400</w:t>
            </w:r>
          </w:p>
        </w:tc>
        <w:tc>
          <w:tcPr>
            <w:tcW w:w="7407" w:type="dxa"/>
          </w:tcPr>
          <w:p w14:paraId="72C35543" w14:textId="1A1816AC" w:rsidR="009A4E68" w:rsidRDefault="009A4E68" w:rsidP="00AC1D16">
            <w:r>
              <w:t>If the request has an invalid syntax</w:t>
            </w:r>
            <w:r w:rsidR="00AC1D16">
              <w:t>.</w:t>
            </w:r>
          </w:p>
        </w:tc>
      </w:tr>
      <w:tr w:rsidR="009A4E68" w14:paraId="5B436FC0" w14:textId="77777777" w:rsidTr="009A4E68">
        <w:tc>
          <w:tcPr>
            <w:tcW w:w="1809" w:type="dxa"/>
          </w:tcPr>
          <w:p w14:paraId="5E410401" w14:textId="4522F37D" w:rsidR="009A4E68" w:rsidRDefault="009A4E68" w:rsidP="00022E60">
            <w:r>
              <w:t>401</w:t>
            </w:r>
          </w:p>
        </w:tc>
        <w:tc>
          <w:tcPr>
            <w:tcW w:w="7407" w:type="dxa"/>
          </w:tcPr>
          <w:p w14:paraId="7F437DF0" w14:textId="4DE6C7DF" w:rsidR="009A4E68" w:rsidRDefault="009A4E68" w:rsidP="009A4E68">
            <w:r>
              <w:t>If the request requires the user to be authenticated but the request doesn’t contain the authentication header either is the session cookie or in the HTTP header</w:t>
            </w:r>
          </w:p>
        </w:tc>
      </w:tr>
      <w:tr w:rsidR="009A4E68" w14:paraId="4DC7C235" w14:textId="77777777" w:rsidTr="009A4E68">
        <w:tc>
          <w:tcPr>
            <w:tcW w:w="1809" w:type="dxa"/>
          </w:tcPr>
          <w:p w14:paraId="354E4BD8" w14:textId="037245EC" w:rsidR="009A4E68" w:rsidRDefault="009A4E68" w:rsidP="00022E60">
            <w:r>
              <w:t>403</w:t>
            </w:r>
          </w:p>
        </w:tc>
        <w:tc>
          <w:tcPr>
            <w:tcW w:w="7407" w:type="dxa"/>
          </w:tcPr>
          <w:p w14:paraId="17C077FC" w14:textId="2254A05A" w:rsidR="009A4E68" w:rsidRDefault="009A4E68" w:rsidP="009A4E68">
            <w:r>
              <w:t>If the request requires the user to have a specific role that she doesn’t have</w:t>
            </w:r>
          </w:p>
        </w:tc>
      </w:tr>
      <w:tr w:rsidR="009A4E68" w14:paraId="626A1AA0" w14:textId="77777777" w:rsidTr="009A4E68">
        <w:tc>
          <w:tcPr>
            <w:tcW w:w="1809" w:type="dxa"/>
          </w:tcPr>
          <w:p w14:paraId="034EAE88" w14:textId="1B8C53C1" w:rsidR="009A4E68" w:rsidRDefault="009A4E68" w:rsidP="00022E60">
            <w:r>
              <w:t>404</w:t>
            </w:r>
          </w:p>
        </w:tc>
        <w:tc>
          <w:tcPr>
            <w:tcW w:w="7407" w:type="dxa"/>
          </w:tcPr>
          <w:p w14:paraId="7C8A584A" w14:textId="7175CE9B" w:rsidR="009A4E68" w:rsidRDefault="009A4E68" w:rsidP="009A4E68">
            <w:r>
              <w:t>If the request is requesting a resource/entity that cannot be found</w:t>
            </w:r>
          </w:p>
        </w:tc>
      </w:tr>
      <w:tr w:rsidR="009A4E68" w14:paraId="7CE7F9FC" w14:textId="77777777" w:rsidTr="009A4E68">
        <w:tc>
          <w:tcPr>
            <w:tcW w:w="1809" w:type="dxa"/>
          </w:tcPr>
          <w:p w14:paraId="33FD7A1E" w14:textId="6A6E44E3" w:rsidR="009A4E68" w:rsidRDefault="009A4E68" w:rsidP="00022E60">
            <w:r>
              <w:t>405</w:t>
            </w:r>
          </w:p>
        </w:tc>
        <w:tc>
          <w:tcPr>
            <w:tcW w:w="7407" w:type="dxa"/>
          </w:tcPr>
          <w:p w14:paraId="1E429F5A" w14:textId="45FA6EED" w:rsidR="009A4E68" w:rsidRDefault="009A4E68" w:rsidP="009A4E68">
            <w:r>
              <w:t>If the request’s HTTP method is not supported. Should be returned automatically by the play framework</w:t>
            </w:r>
          </w:p>
        </w:tc>
      </w:tr>
      <w:tr w:rsidR="009A4E68" w14:paraId="05988488" w14:textId="77777777" w:rsidTr="009A4E68">
        <w:tc>
          <w:tcPr>
            <w:tcW w:w="1809" w:type="dxa"/>
          </w:tcPr>
          <w:p w14:paraId="230E2175" w14:textId="47210AFB" w:rsidR="009A4E68" w:rsidRDefault="009A4E68" w:rsidP="00022E60">
            <w:r>
              <w:t>406</w:t>
            </w:r>
          </w:p>
        </w:tc>
        <w:tc>
          <w:tcPr>
            <w:tcW w:w="7407" w:type="dxa"/>
          </w:tcPr>
          <w:p w14:paraId="70263A53" w14:textId="292A8B5E" w:rsidR="009A4E68" w:rsidRDefault="009A4E68" w:rsidP="009A4E68">
            <w:r>
              <w:t>If the requested response format based on the HTTP accept header is</w:t>
            </w:r>
            <w:r w:rsidR="00AC1D16">
              <w:t xml:space="preserve"> missing or</w:t>
            </w:r>
            <w:r>
              <w:t xml:space="preserve"> not supported by this operation. For example, the operation only supports HTTP but the client is requesting JSON or vice versa</w:t>
            </w:r>
          </w:p>
        </w:tc>
      </w:tr>
      <w:tr w:rsidR="009A4E68" w14:paraId="0FADE072" w14:textId="77777777" w:rsidTr="009A4E68">
        <w:tc>
          <w:tcPr>
            <w:tcW w:w="1809" w:type="dxa"/>
          </w:tcPr>
          <w:p w14:paraId="049800AE" w14:textId="1C882CB7" w:rsidR="009A4E68" w:rsidRDefault="009A4E68" w:rsidP="00022E60">
            <w:r>
              <w:t>408</w:t>
            </w:r>
          </w:p>
        </w:tc>
        <w:tc>
          <w:tcPr>
            <w:tcW w:w="7407" w:type="dxa"/>
          </w:tcPr>
          <w:p w14:paraId="565ED8BE" w14:textId="2F281DE8" w:rsidR="009A4E68" w:rsidRDefault="009A4E68" w:rsidP="009A4E68">
            <w:r>
              <w:t>The service requires communication with an external service but that communication has timed out</w:t>
            </w:r>
          </w:p>
        </w:tc>
      </w:tr>
      <w:tr w:rsidR="009A4E68" w14:paraId="09EE8E78" w14:textId="77777777" w:rsidTr="009A4E68">
        <w:tc>
          <w:tcPr>
            <w:tcW w:w="1809" w:type="dxa"/>
          </w:tcPr>
          <w:p w14:paraId="747C54A8" w14:textId="1FDC370F" w:rsidR="009A4E68" w:rsidRDefault="009A4E68" w:rsidP="00022E60">
            <w:r>
              <w:t>411</w:t>
            </w:r>
          </w:p>
        </w:tc>
        <w:tc>
          <w:tcPr>
            <w:tcW w:w="7407" w:type="dxa"/>
          </w:tcPr>
          <w:p w14:paraId="60C8944F" w14:textId="4DC3B874" w:rsidR="009A4E68" w:rsidRDefault="009A4E68" w:rsidP="009A4E68">
            <w:r>
              <w:t>If the length is not specified in the HTTP request. Should be returned automatically by the HTTP server</w:t>
            </w:r>
          </w:p>
        </w:tc>
      </w:tr>
      <w:tr w:rsidR="009A4E68" w14:paraId="06DF1544" w14:textId="77777777" w:rsidTr="009A4E68">
        <w:tc>
          <w:tcPr>
            <w:tcW w:w="1809" w:type="dxa"/>
          </w:tcPr>
          <w:p w14:paraId="408A3F2A" w14:textId="41B9B112" w:rsidR="009A4E68" w:rsidRDefault="003F1B66" w:rsidP="00022E60">
            <w:r>
              <w:t>414</w:t>
            </w:r>
          </w:p>
        </w:tc>
        <w:tc>
          <w:tcPr>
            <w:tcW w:w="7407" w:type="dxa"/>
          </w:tcPr>
          <w:p w14:paraId="12A60A1F" w14:textId="0BCADEA0" w:rsidR="009A4E68" w:rsidRDefault="003F1B66" w:rsidP="009A4E68">
            <w:r>
              <w:t>If the request URI is too long. Should be returned automatically by the HTTP server</w:t>
            </w:r>
          </w:p>
        </w:tc>
      </w:tr>
      <w:tr w:rsidR="003F1B66" w14:paraId="6E67F767" w14:textId="77777777" w:rsidTr="009A4E68">
        <w:tc>
          <w:tcPr>
            <w:tcW w:w="1809" w:type="dxa"/>
          </w:tcPr>
          <w:p w14:paraId="28C830B1" w14:textId="258B1BC0" w:rsidR="003F1B66" w:rsidRDefault="003F1B66" w:rsidP="00022E60">
            <w:r>
              <w:t>419</w:t>
            </w:r>
          </w:p>
        </w:tc>
        <w:tc>
          <w:tcPr>
            <w:tcW w:w="7407" w:type="dxa"/>
          </w:tcPr>
          <w:p w14:paraId="2300BD39" w14:textId="36FBB74B" w:rsidR="003F1B66" w:rsidRDefault="003F1B66" w:rsidP="009A4E68">
            <w:r>
              <w:t>If the authentication token provided in the request has expired</w:t>
            </w:r>
          </w:p>
        </w:tc>
      </w:tr>
      <w:tr w:rsidR="003F1B66" w14:paraId="5BFDE64E" w14:textId="77777777" w:rsidTr="009A4E68">
        <w:tc>
          <w:tcPr>
            <w:tcW w:w="1809" w:type="dxa"/>
          </w:tcPr>
          <w:p w14:paraId="2CEF315D" w14:textId="36791B9F" w:rsidR="003F1B66" w:rsidRDefault="003F1B66" w:rsidP="00022E60">
            <w:r>
              <w:t>422</w:t>
            </w:r>
          </w:p>
        </w:tc>
        <w:tc>
          <w:tcPr>
            <w:tcW w:w="7407" w:type="dxa"/>
          </w:tcPr>
          <w:p w14:paraId="6F4598A5" w14:textId="223B45CF" w:rsidR="003F1B66" w:rsidRDefault="003F1B66" w:rsidP="009A4E68">
            <w:r>
              <w:t>If the request cannot be processed due to semantic errors. For example, validation errors while creating or updating a resource/entity</w:t>
            </w:r>
          </w:p>
        </w:tc>
      </w:tr>
    </w:tbl>
    <w:p w14:paraId="5ACDAE15" w14:textId="2CA4F542" w:rsidR="009A4E68" w:rsidRDefault="009A4E68" w:rsidP="00022E60"/>
    <w:p w14:paraId="41CFD004" w14:textId="579C0B74" w:rsidR="00C56339" w:rsidRPr="00022E60" w:rsidRDefault="00C56339" w:rsidP="00022E60">
      <w:r w:rsidRPr="00022E60">
        <w:t xml:space="preserve">During the development, we will use </w:t>
      </w:r>
      <w:proofErr w:type="spellStart"/>
      <w:r w:rsidRPr="00022E60">
        <w:t>git</w:t>
      </w:r>
      <w:proofErr w:type="spellEnd"/>
      <w:r w:rsidRPr="00022E60">
        <w:t xml:space="preserve"> for source control management. We define a general overview of the branching in all our </w:t>
      </w:r>
      <w:proofErr w:type="spellStart"/>
      <w:r w:rsidRPr="00022E60">
        <w:t>git</w:t>
      </w:r>
      <w:proofErr w:type="spellEnd"/>
      <w:r w:rsidRPr="00022E60">
        <w:t xml:space="preserve"> repositor</w:t>
      </w:r>
      <w:r w:rsidR="007F22E2" w:rsidRPr="00022E60">
        <w:t>ies</w:t>
      </w:r>
      <w:r w:rsidRPr="00022E60">
        <w:t>.</w:t>
      </w:r>
    </w:p>
    <w:p w14:paraId="5625133D" w14:textId="0B257A41" w:rsidR="00C56339" w:rsidRPr="00022E60" w:rsidRDefault="007F22E2" w:rsidP="00022E60">
      <w:r w:rsidRPr="00022E60">
        <w:rPr>
          <w:noProof/>
        </w:rPr>
        <w:drawing>
          <wp:inline distT="0" distB="0" distL="0" distR="0" wp14:anchorId="37CFBDFF" wp14:editId="2948DD25">
            <wp:extent cx="5486400" cy="3200400"/>
            <wp:effectExtent l="0" t="25400" r="0" b="2540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18704DB7" w14:textId="72168784" w:rsidR="007F22E2" w:rsidRPr="00022E60" w:rsidRDefault="00F14C94" w:rsidP="00022E60">
      <w:r w:rsidRPr="00022E60">
        <w:t>Some branches are restricted to persons to ensure quality</w:t>
      </w:r>
    </w:p>
    <w:tbl>
      <w:tblPr>
        <w:tblStyle w:val="TableGrid"/>
        <w:tblW w:w="0" w:type="auto"/>
        <w:tblLook w:val="04A0" w:firstRow="1" w:lastRow="0" w:firstColumn="1" w:lastColumn="0" w:noHBand="0" w:noVBand="1"/>
      </w:tblPr>
      <w:tblGrid>
        <w:gridCol w:w="2304"/>
        <w:gridCol w:w="2304"/>
        <w:gridCol w:w="2304"/>
      </w:tblGrid>
      <w:tr w:rsidR="00F14C94" w:rsidRPr="00022E60" w14:paraId="550DFE9B" w14:textId="77777777" w:rsidTr="007F22E2">
        <w:tc>
          <w:tcPr>
            <w:tcW w:w="2304" w:type="dxa"/>
          </w:tcPr>
          <w:p w14:paraId="034CF225" w14:textId="6559B615" w:rsidR="00F14C94" w:rsidRPr="00022E60" w:rsidRDefault="00F14C94" w:rsidP="00022E60">
            <w:r w:rsidRPr="00022E60">
              <w:t>Branch</w:t>
            </w:r>
          </w:p>
        </w:tc>
        <w:tc>
          <w:tcPr>
            <w:tcW w:w="2304" w:type="dxa"/>
          </w:tcPr>
          <w:p w14:paraId="1C34F8BC" w14:textId="2364B6B6" w:rsidR="00F14C94" w:rsidRPr="00022E60" w:rsidRDefault="00F14C94" w:rsidP="00022E60">
            <w:r w:rsidRPr="00022E60">
              <w:t>Responsibility of</w:t>
            </w:r>
          </w:p>
        </w:tc>
        <w:tc>
          <w:tcPr>
            <w:tcW w:w="2304" w:type="dxa"/>
          </w:tcPr>
          <w:p w14:paraId="373706D6" w14:textId="69C221EE" w:rsidR="00F14C94" w:rsidRPr="00022E60" w:rsidRDefault="00F14C94" w:rsidP="00022E60">
            <w:r w:rsidRPr="00022E60">
              <w:t>Comment</w:t>
            </w:r>
          </w:p>
        </w:tc>
      </w:tr>
      <w:tr w:rsidR="00F14C94" w:rsidRPr="00022E60" w14:paraId="5EAAF9B3" w14:textId="77777777" w:rsidTr="007F22E2">
        <w:tc>
          <w:tcPr>
            <w:tcW w:w="2304" w:type="dxa"/>
          </w:tcPr>
          <w:p w14:paraId="14ED695C" w14:textId="577F0525" w:rsidR="00F14C94" w:rsidRPr="00022E60" w:rsidRDefault="00F14C94" w:rsidP="00022E60">
            <w:proofErr w:type="spellStart"/>
            <w:proofErr w:type="gramStart"/>
            <w:r w:rsidRPr="00022E60">
              <w:t>nomovok</w:t>
            </w:r>
            <w:proofErr w:type="spellEnd"/>
            <w:proofErr w:type="gramEnd"/>
          </w:p>
        </w:tc>
        <w:tc>
          <w:tcPr>
            <w:tcW w:w="2304" w:type="dxa"/>
          </w:tcPr>
          <w:p w14:paraId="71EE5A83" w14:textId="1A19206C" w:rsidR="00F14C94" w:rsidRPr="00022E60" w:rsidRDefault="00F14C94" w:rsidP="00022E60">
            <w:r w:rsidRPr="00022E60">
              <w:t>Ly</w:t>
            </w:r>
            <w:r w:rsidR="00AC3A60" w:rsidRPr="00022E60">
              <w:t xml:space="preserve"> / </w:t>
            </w:r>
            <w:proofErr w:type="spellStart"/>
            <w:r w:rsidR="00AC3A60" w:rsidRPr="00022E60">
              <w:t>Chau</w:t>
            </w:r>
            <w:proofErr w:type="spellEnd"/>
            <w:r w:rsidR="00AC3A60" w:rsidRPr="00022E60">
              <w:t xml:space="preserve"> (for iteration 2)</w:t>
            </w:r>
          </w:p>
        </w:tc>
        <w:tc>
          <w:tcPr>
            <w:tcW w:w="2304" w:type="dxa"/>
          </w:tcPr>
          <w:p w14:paraId="60134781" w14:textId="05A39D6E" w:rsidR="00F14C94" w:rsidRPr="00022E60" w:rsidRDefault="00F14C94" w:rsidP="00022E60">
            <w:r w:rsidRPr="00022E60">
              <w:t>Developers create pull to submit code upwards</w:t>
            </w:r>
          </w:p>
        </w:tc>
      </w:tr>
      <w:tr w:rsidR="00F14C94" w:rsidRPr="00022E60" w14:paraId="7D5D50A5" w14:textId="77777777" w:rsidTr="007F22E2">
        <w:tc>
          <w:tcPr>
            <w:tcW w:w="2304" w:type="dxa"/>
          </w:tcPr>
          <w:p w14:paraId="603A4010" w14:textId="6CD9EE61" w:rsidR="00F14C94" w:rsidRPr="00022E60" w:rsidRDefault="00F14C94" w:rsidP="00022E60">
            <w:proofErr w:type="spellStart"/>
            <w:proofErr w:type="gramStart"/>
            <w:r w:rsidRPr="00022E60">
              <w:t>healint</w:t>
            </w:r>
            <w:proofErr w:type="spellEnd"/>
            <w:proofErr w:type="gramEnd"/>
          </w:p>
        </w:tc>
        <w:tc>
          <w:tcPr>
            <w:tcW w:w="2304" w:type="dxa"/>
          </w:tcPr>
          <w:p w14:paraId="01F4BC1F" w14:textId="4C4DA366" w:rsidR="00F14C94" w:rsidRPr="00022E60" w:rsidRDefault="00F14C94" w:rsidP="00022E60">
            <w:r w:rsidRPr="00022E60">
              <w:t>Ali</w:t>
            </w:r>
          </w:p>
        </w:tc>
        <w:tc>
          <w:tcPr>
            <w:tcW w:w="2304" w:type="dxa"/>
          </w:tcPr>
          <w:p w14:paraId="24E196A7" w14:textId="59824F1A" w:rsidR="00F14C94" w:rsidRPr="00022E60" w:rsidRDefault="00F14C94" w:rsidP="00022E60">
            <w:r w:rsidRPr="00022E60">
              <w:t>After code has passed quality checks and unit tested</w:t>
            </w:r>
          </w:p>
        </w:tc>
      </w:tr>
      <w:tr w:rsidR="00F14C94" w:rsidRPr="00022E60" w14:paraId="4BD241D6" w14:textId="77777777" w:rsidTr="007F22E2">
        <w:tc>
          <w:tcPr>
            <w:tcW w:w="2304" w:type="dxa"/>
          </w:tcPr>
          <w:p w14:paraId="7FEBC1D3" w14:textId="76D0B49B" w:rsidR="00F14C94" w:rsidRPr="00022E60" w:rsidRDefault="00F14C94" w:rsidP="00022E60">
            <w:proofErr w:type="spellStart"/>
            <w:proofErr w:type="gramStart"/>
            <w:r w:rsidRPr="00022E60">
              <w:t>dev</w:t>
            </w:r>
            <w:proofErr w:type="spellEnd"/>
            <w:proofErr w:type="gramEnd"/>
          </w:p>
        </w:tc>
        <w:tc>
          <w:tcPr>
            <w:tcW w:w="2304" w:type="dxa"/>
          </w:tcPr>
          <w:p w14:paraId="1446AB24" w14:textId="64C5C7F3" w:rsidR="00F14C94" w:rsidRPr="00022E60" w:rsidRDefault="00F14C94" w:rsidP="00022E60">
            <w:r w:rsidRPr="00022E60">
              <w:t>Ali</w:t>
            </w:r>
          </w:p>
        </w:tc>
        <w:tc>
          <w:tcPr>
            <w:tcW w:w="2304" w:type="dxa"/>
          </w:tcPr>
          <w:p w14:paraId="76202FAF" w14:textId="4A311992" w:rsidR="00F14C94" w:rsidRPr="00022E60" w:rsidRDefault="00F14C94" w:rsidP="00022E60">
            <w:r w:rsidRPr="00022E60">
              <w:t>After code has been deployed to development environment and checked by developers</w:t>
            </w:r>
          </w:p>
        </w:tc>
      </w:tr>
      <w:tr w:rsidR="00F14C94" w:rsidRPr="00022E60" w14:paraId="71FFDC43" w14:textId="77777777" w:rsidTr="007F22E2">
        <w:tc>
          <w:tcPr>
            <w:tcW w:w="2304" w:type="dxa"/>
          </w:tcPr>
          <w:p w14:paraId="5C3492EB" w14:textId="58AECAA2" w:rsidR="00F14C94" w:rsidRPr="00022E60" w:rsidRDefault="00F14C94" w:rsidP="00022E60">
            <w:proofErr w:type="gramStart"/>
            <w:r w:rsidRPr="00022E60">
              <w:t>test</w:t>
            </w:r>
            <w:proofErr w:type="gramEnd"/>
          </w:p>
        </w:tc>
        <w:tc>
          <w:tcPr>
            <w:tcW w:w="2304" w:type="dxa"/>
          </w:tcPr>
          <w:p w14:paraId="4609DFC6" w14:textId="62128AC6" w:rsidR="00F14C94" w:rsidRPr="00022E60" w:rsidRDefault="00F14C94" w:rsidP="00022E60">
            <w:r w:rsidRPr="00022E60">
              <w:t>Ali</w:t>
            </w:r>
          </w:p>
        </w:tc>
        <w:tc>
          <w:tcPr>
            <w:tcW w:w="2304" w:type="dxa"/>
          </w:tcPr>
          <w:p w14:paraId="03DA8A7F" w14:textId="576107D0" w:rsidR="00F14C94" w:rsidRPr="00022E60" w:rsidRDefault="00F14C94" w:rsidP="00022E60">
            <w:r w:rsidRPr="00022E60">
              <w:t>After code has been tested on the Test environment and tested</w:t>
            </w:r>
          </w:p>
        </w:tc>
      </w:tr>
      <w:tr w:rsidR="00F14C94" w:rsidRPr="00022E60" w14:paraId="5C22EA09" w14:textId="77777777" w:rsidTr="007F22E2">
        <w:tc>
          <w:tcPr>
            <w:tcW w:w="2304" w:type="dxa"/>
          </w:tcPr>
          <w:p w14:paraId="14DDB3F3" w14:textId="42795075" w:rsidR="00F14C94" w:rsidRPr="00022E60" w:rsidRDefault="00F14C94" w:rsidP="00022E60">
            <w:proofErr w:type="gramStart"/>
            <w:r w:rsidRPr="00022E60">
              <w:t>master</w:t>
            </w:r>
            <w:proofErr w:type="gramEnd"/>
          </w:p>
        </w:tc>
        <w:tc>
          <w:tcPr>
            <w:tcW w:w="2304" w:type="dxa"/>
          </w:tcPr>
          <w:p w14:paraId="184D2C8C" w14:textId="648C1C2F" w:rsidR="00F14C94" w:rsidRPr="00022E60" w:rsidRDefault="00F14C94" w:rsidP="00022E60">
            <w:r w:rsidRPr="00022E60">
              <w:t>Ali</w:t>
            </w:r>
          </w:p>
        </w:tc>
        <w:tc>
          <w:tcPr>
            <w:tcW w:w="2304" w:type="dxa"/>
          </w:tcPr>
          <w:p w14:paraId="63B2C455" w14:textId="77777777" w:rsidR="00F14C94" w:rsidRPr="00022E60" w:rsidRDefault="00F14C94" w:rsidP="00022E60"/>
        </w:tc>
      </w:tr>
    </w:tbl>
    <w:p w14:paraId="0AD8B679" w14:textId="77777777" w:rsidR="007F22E2" w:rsidRPr="00022E60" w:rsidRDefault="007F22E2" w:rsidP="00022E60"/>
    <w:p w14:paraId="75EC3526" w14:textId="18FFBC92" w:rsidR="007F22E2" w:rsidRPr="00022E60" w:rsidRDefault="007F22E2" w:rsidP="00022E60">
      <w:r w:rsidRPr="00022E60">
        <w:t xml:space="preserve">The checklist provided as a result of the </w:t>
      </w:r>
      <w:proofErr w:type="spellStart"/>
      <w:r w:rsidRPr="00022E60">
        <w:t>PoC</w:t>
      </w:r>
      <w:proofErr w:type="spellEnd"/>
      <w:r w:rsidRPr="00022E60">
        <w:t xml:space="preserve"> code review shall be used for code checks.</w:t>
      </w:r>
    </w:p>
    <w:p w14:paraId="04FBCE53" w14:textId="77777777" w:rsidR="008C7443" w:rsidRPr="00022E60" w:rsidRDefault="003045C6" w:rsidP="00022E60">
      <w:pPr>
        <w:pStyle w:val="Heading1"/>
      </w:pPr>
      <w:r w:rsidRPr="00022E60">
        <w:t>Migraine Mobile App</w:t>
      </w:r>
    </w:p>
    <w:p w14:paraId="6D6BC087" w14:textId="77777777" w:rsidR="00454021" w:rsidRPr="00022E60" w:rsidRDefault="003045C6" w:rsidP="00022E60">
      <w:r w:rsidRPr="00022E60">
        <w:t xml:space="preserve">This is the mobile application that patients use. Specification of </w:t>
      </w:r>
      <w:r w:rsidR="00454021" w:rsidRPr="00022E60">
        <w:t xml:space="preserve">user stories and GUI are </w:t>
      </w:r>
      <w:r w:rsidRPr="00022E60">
        <w:t xml:space="preserve">described </w:t>
      </w:r>
      <w:r w:rsidR="00454021" w:rsidRPr="00022E60">
        <w:t xml:space="preserve">as cards in the project’s </w:t>
      </w:r>
      <w:proofErr w:type="spellStart"/>
      <w:r w:rsidR="00454021" w:rsidRPr="00022E60">
        <w:t>Trello</w:t>
      </w:r>
      <w:proofErr w:type="spellEnd"/>
      <w:r w:rsidR="00454021" w:rsidRPr="00022E60">
        <w:t xml:space="preserve"> board. </w:t>
      </w:r>
      <w:r w:rsidRPr="00022E60">
        <w:t xml:space="preserve">The mobile app has a Sensors Data Collection Service as part of the application that </w:t>
      </w:r>
      <w:r w:rsidR="00454021" w:rsidRPr="00022E60">
        <w:t xml:space="preserve">collects sensor data over time and </w:t>
      </w:r>
      <w:r w:rsidRPr="00022E60">
        <w:t xml:space="preserve">communicates with </w:t>
      </w:r>
      <w:r w:rsidR="00454021" w:rsidRPr="00022E60">
        <w:t>Amazon SQS over SSL</w:t>
      </w:r>
      <w:r w:rsidRPr="00022E60">
        <w:t>.</w:t>
      </w:r>
      <w:r w:rsidR="009E46EA" w:rsidRPr="00022E60">
        <w:t xml:space="preserve"> </w:t>
      </w:r>
      <w:r w:rsidR="00454021" w:rsidRPr="00022E60">
        <w:t xml:space="preserve">This background service will be developed by </w:t>
      </w:r>
      <w:proofErr w:type="spellStart"/>
      <w:r w:rsidR="00454021" w:rsidRPr="00022E60">
        <w:t>Healint</w:t>
      </w:r>
      <w:proofErr w:type="spellEnd"/>
      <w:r w:rsidR="00454021" w:rsidRPr="00022E60">
        <w:t xml:space="preserve"> and integrated in the application.</w:t>
      </w:r>
    </w:p>
    <w:p w14:paraId="4B26F5CE" w14:textId="59C5E97C" w:rsidR="008C7443" w:rsidRPr="00022E60" w:rsidRDefault="009E46EA" w:rsidP="00022E60">
      <w:r w:rsidRPr="00022E60">
        <w:t>The following are general requirements for the app:</w:t>
      </w:r>
    </w:p>
    <w:p w14:paraId="30B0CDC2" w14:textId="0BFB049B" w:rsidR="003045C6" w:rsidRPr="00022E60" w:rsidRDefault="003045C6" w:rsidP="00022E60">
      <w:pPr>
        <w:pStyle w:val="ListParagraph"/>
        <w:numPr>
          <w:ilvl w:val="0"/>
          <w:numId w:val="23"/>
        </w:numPr>
      </w:pPr>
      <w:r w:rsidRPr="00022E60">
        <w:t xml:space="preserve">The App should support Android phones </w:t>
      </w:r>
      <w:r w:rsidR="006D20D0" w:rsidRPr="00022E60">
        <w:t xml:space="preserve">Gingerbread </w:t>
      </w:r>
      <w:r w:rsidR="00106BB1" w:rsidRPr="00022E60">
        <w:t>(V</w:t>
      </w:r>
      <w:r w:rsidR="006D20D0" w:rsidRPr="00022E60">
        <w:t>2.3</w:t>
      </w:r>
      <w:r w:rsidR="00106BB1" w:rsidRPr="00022E60">
        <w:t xml:space="preserve"> API 10) onwards.</w:t>
      </w:r>
    </w:p>
    <w:p w14:paraId="09D250DD" w14:textId="21F93128" w:rsidR="00106BB1" w:rsidRPr="00022E60" w:rsidRDefault="00106BB1" w:rsidP="00022E60">
      <w:pPr>
        <w:pStyle w:val="ListParagraph"/>
        <w:numPr>
          <w:ilvl w:val="0"/>
          <w:numId w:val="23"/>
        </w:numPr>
      </w:pPr>
      <w:r w:rsidRPr="00022E60">
        <w:t xml:space="preserve">The App should support screen sizes with resolutions between </w:t>
      </w:r>
      <w:r w:rsidR="007B7611" w:rsidRPr="00022E60">
        <w:t>480</w:t>
      </w:r>
      <w:r w:rsidR="003F4910" w:rsidRPr="00022E60">
        <w:t xml:space="preserve"> X </w:t>
      </w:r>
      <w:r w:rsidR="007B7611" w:rsidRPr="00022E60">
        <w:t>80</w:t>
      </w:r>
      <w:r w:rsidR="003F4910" w:rsidRPr="00022E60">
        <w:t xml:space="preserve">0 </w:t>
      </w:r>
      <w:proofErr w:type="spellStart"/>
      <w:r w:rsidR="003F4910" w:rsidRPr="00022E60">
        <w:t>mdpi</w:t>
      </w:r>
      <w:proofErr w:type="spellEnd"/>
      <w:r w:rsidR="003F4910" w:rsidRPr="00022E60">
        <w:t xml:space="preserve"> and </w:t>
      </w:r>
      <w:r w:rsidR="009E46EA" w:rsidRPr="00022E60">
        <w:t xml:space="preserve">1080 </w:t>
      </w:r>
      <w:r w:rsidR="003F4910" w:rsidRPr="00022E60">
        <w:t xml:space="preserve">X </w:t>
      </w:r>
      <w:r w:rsidR="009E46EA" w:rsidRPr="00022E60">
        <w:t xml:space="preserve">1920 </w:t>
      </w:r>
      <w:proofErr w:type="spellStart"/>
      <w:r w:rsidR="003F4910" w:rsidRPr="00022E60">
        <w:t>xhdpi</w:t>
      </w:r>
      <w:proofErr w:type="spellEnd"/>
      <w:r w:rsidR="009E46EA" w:rsidRPr="00022E60">
        <w:t>.</w:t>
      </w:r>
    </w:p>
    <w:p w14:paraId="6474E967" w14:textId="1F07FBE9" w:rsidR="009E46EA" w:rsidRPr="00022E60" w:rsidRDefault="009E46EA" w:rsidP="00022E60">
      <w:pPr>
        <w:pStyle w:val="ListParagraph"/>
        <w:numPr>
          <w:ilvl w:val="0"/>
          <w:numId w:val="23"/>
        </w:numPr>
      </w:pPr>
      <w:r w:rsidRPr="00022E60">
        <w:t>Google Analytics should be integrated in the app.</w:t>
      </w:r>
      <w:r w:rsidR="0086425A" w:rsidRPr="00022E60">
        <w:t xml:space="preserve"> </w:t>
      </w:r>
      <w:proofErr w:type="gramStart"/>
      <w:r w:rsidR="0086425A" w:rsidRPr="00022E60">
        <w:t>Every</w:t>
      </w:r>
      <w:proofErr w:type="gramEnd"/>
      <w:r w:rsidR="0086425A" w:rsidRPr="00022E60">
        <w:t xml:space="preserve"> action from users on a</w:t>
      </w:r>
      <w:r w:rsidR="00057A62" w:rsidRPr="00022E60">
        <w:t xml:space="preserve"> UI control</w:t>
      </w:r>
      <w:r w:rsidR="0086425A" w:rsidRPr="00022E60">
        <w:t xml:space="preserve"> button should be tracked by a custom event.</w:t>
      </w:r>
      <w:r w:rsidR="00057A62" w:rsidRPr="00022E60">
        <w:t xml:space="preserve"> As described here (</w:t>
      </w:r>
      <w:hyperlink r:id="rId18" w:history="1">
        <w:r w:rsidR="00057A62" w:rsidRPr="00022E60">
          <w:t>https://developers.google.com/analytics/devguides/collection/android/v3/events</w:t>
        </w:r>
      </w:hyperlink>
      <w:r w:rsidR="00057A62" w:rsidRPr="00022E60">
        <w:t xml:space="preserve">) However, Strings should be retrieved from resources file and not written in the code as in the example. Reporting uncaught exceptions should be disabled as we plan to use </w:t>
      </w:r>
      <w:proofErr w:type="spellStart"/>
      <w:r w:rsidR="00057A62" w:rsidRPr="00022E60">
        <w:t>HockeyApp</w:t>
      </w:r>
      <w:proofErr w:type="spellEnd"/>
      <w:r w:rsidR="00057A62" w:rsidRPr="00022E60">
        <w:t xml:space="preserve"> for that.</w:t>
      </w:r>
      <w:r w:rsidR="0086425A" w:rsidRPr="00022E60">
        <w:t xml:space="preserve"> </w:t>
      </w:r>
    </w:p>
    <w:p w14:paraId="3E464985" w14:textId="1B27EF8F" w:rsidR="00CE1B8C" w:rsidRPr="00022E60" w:rsidRDefault="00CE1B8C" w:rsidP="00022E60">
      <w:pPr>
        <w:pStyle w:val="ListParagraph"/>
        <w:numPr>
          <w:ilvl w:val="0"/>
          <w:numId w:val="23"/>
        </w:numPr>
      </w:pPr>
      <w:r w:rsidRPr="00022E60">
        <w:t>Crash report</w:t>
      </w:r>
      <w:r w:rsidR="00454021" w:rsidRPr="00022E60">
        <w:t xml:space="preserve">ing will be done with </w:t>
      </w:r>
      <w:proofErr w:type="spellStart"/>
      <w:r w:rsidR="00454021" w:rsidRPr="00022E60">
        <w:t>HockeyApp</w:t>
      </w:r>
      <w:proofErr w:type="spellEnd"/>
    </w:p>
    <w:p w14:paraId="6D553892" w14:textId="4E81CE8E" w:rsidR="00CE1B8C" w:rsidRPr="00022E60" w:rsidRDefault="00CE1B8C" w:rsidP="00022E60">
      <w:pPr>
        <w:pStyle w:val="ListParagraph"/>
        <w:numPr>
          <w:ilvl w:val="0"/>
          <w:numId w:val="23"/>
        </w:numPr>
      </w:pPr>
      <w:proofErr w:type="spellStart"/>
      <w:r w:rsidRPr="00022E60">
        <w:t>UserVoice</w:t>
      </w:r>
      <w:proofErr w:type="spellEnd"/>
      <w:r w:rsidRPr="00022E60">
        <w:t xml:space="preserve"> should be integrated</w:t>
      </w:r>
    </w:p>
    <w:p w14:paraId="742AFA51" w14:textId="661E0415" w:rsidR="009E46EA" w:rsidRPr="00022E60" w:rsidRDefault="007E64D1" w:rsidP="00022E60">
      <w:pPr>
        <w:pStyle w:val="ListParagraph"/>
        <w:numPr>
          <w:ilvl w:val="0"/>
          <w:numId w:val="23"/>
        </w:numPr>
      </w:pPr>
      <w:r w:rsidRPr="00022E60">
        <w:t>SQLite database will be used for storing information. No local files will be stored separately</w:t>
      </w:r>
      <w:r w:rsidR="00454021" w:rsidRPr="00022E60">
        <w:t xml:space="preserve"> without approval from </w:t>
      </w:r>
      <w:proofErr w:type="spellStart"/>
      <w:r w:rsidR="00454021" w:rsidRPr="00022E60">
        <w:t>Healint</w:t>
      </w:r>
      <w:proofErr w:type="spellEnd"/>
      <w:r w:rsidRPr="00022E60">
        <w:t>.</w:t>
      </w:r>
    </w:p>
    <w:p w14:paraId="730432D5" w14:textId="71908ACE" w:rsidR="007E64D1" w:rsidRPr="00022E60" w:rsidRDefault="007E64D1" w:rsidP="00022E60">
      <w:pPr>
        <w:pStyle w:val="ListParagraph"/>
        <w:numPr>
          <w:ilvl w:val="0"/>
          <w:numId w:val="23"/>
        </w:numPr>
      </w:pPr>
      <w:r w:rsidRPr="00022E60">
        <w:t xml:space="preserve">Upon logging in for the first time, the app retrieves all user data from the server and stores it locally in SQLite database. </w:t>
      </w:r>
      <w:r w:rsidR="000C08DD" w:rsidRPr="00022E60">
        <w:t xml:space="preserve"> The app also stores the authentication token in a </w:t>
      </w:r>
      <w:proofErr w:type="spellStart"/>
      <w:r w:rsidR="000C08DD" w:rsidRPr="00022E60">
        <w:t>SharedPreferences</w:t>
      </w:r>
      <w:proofErr w:type="spellEnd"/>
      <w:r w:rsidR="000C08DD" w:rsidRPr="00022E60">
        <w:t xml:space="preserve"> so it doesn’t need to prompt the user to login again</w:t>
      </w:r>
      <w:r w:rsidR="00454021" w:rsidRPr="00022E60">
        <w:t xml:space="preserve"> unless the server returned an authentication or authorization error as a response for one of the requests</w:t>
      </w:r>
      <w:r w:rsidR="000C08DD" w:rsidRPr="00022E60">
        <w:t>.</w:t>
      </w:r>
    </w:p>
    <w:p w14:paraId="5E6DB995" w14:textId="01600B78" w:rsidR="007E64D1" w:rsidRPr="00022E60" w:rsidRDefault="007E64D1" w:rsidP="00022E60">
      <w:pPr>
        <w:pStyle w:val="ListParagraph"/>
        <w:numPr>
          <w:ilvl w:val="0"/>
          <w:numId w:val="23"/>
        </w:numPr>
      </w:pPr>
      <w:r w:rsidRPr="00022E60">
        <w:t xml:space="preserve">The server through Android GCM sends updates to the data. Upon receipt of such update, the app should update SQLite database and any application </w:t>
      </w:r>
      <w:proofErr w:type="spellStart"/>
      <w:r w:rsidRPr="00022E60">
        <w:t>ui</w:t>
      </w:r>
      <w:proofErr w:type="spellEnd"/>
      <w:r w:rsidRPr="00022E60">
        <w:t xml:space="preserve"> and update any </w:t>
      </w:r>
      <w:proofErr w:type="spellStart"/>
      <w:r w:rsidRPr="00022E60">
        <w:t>ui</w:t>
      </w:r>
      <w:proofErr w:type="spellEnd"/>
      <w:r w:rsidRPr="00022E60">
        <w:t xml:space="preserve"> if the app is running.</w:t>
      </w:r>
    </w:p>
    <w:p w14:paraId="49D4BCE9" w14:textId="364E9B1C" w:rsidR="007E64D1" w:rsidRPr="00022E60" w:rsidRDefault="007E64D1" w:rsidP="00022E60">
      <w:pPr>
        <w:pStyle w:val="ListParagraph"/>
        <w:numPr>
          <w:ilvl w:val="0"/>
          <w:numId w:val="23"/>
        </w:numPr>
      </w:pPr>
      <w:r w:rsidRPr="00022E60">
        <w:t xml:space="preserve">Updates to the data on the app are stored in the SQLite and sent the server if there is </w:t>
      </w:r>
      <w:r w:rsidR="008254FF" w:rsidRPr="00022E60">
        <w:t>Internet</w:t>
      </w:r>
      <w:r w:rsidRPr="00022E60">
        <w:t xml:space="preserve"> connectivity. Otherwise, it will be sent to the server when the app starts again</w:t>
      </w:r>
      <w:r w:rsidR="008254FF" w:rsidRPr="00022E60">
        <w:t xml:space="preserve"> or when a GCM notification is received from the server.</w:t>
      </w:r>
    </w:p>
    <w:p w14:paraId="7E35E8E6" w14:textId="3F210818" w:rsidR="008254FF" w:rsidRPr="00022E60" w:rsidRDefault="008254FF" w:rsidP="00022E60">
      <w:pPr>
        <w:pStyle w:val="ListParagraph"/>
        <w:numPr>
          <w:ilvl w:val="0"/>
          <w:numId w:val="23"/>
        </w:numPr>
      </w:pPr>
      <w:r w:rsidRPr="00022E60">
        <w:t>In case of conflicts between local updates and server updates, the newest change overrides the older one.</w:t>
      </w:r>
      <w:r w:rsidR="00454021" w:rsidRPr="00022E60">
        <w:t xml:space="preserve"> All records in the app will have a “Last Modified” timestamp to indicate when the update occurred.</w:t>
      </w:r>
    </w:p>
    <w:p w14:paraId="2FD1F6D4" w14:textId="77777777" w:rsidR="009E46EA" w:rsidRPr="00022E60" w:rsidRDefault="009E46EA" w:rsidP="00022E60">
      <w:pPr>
        <w:pStyle w:val="ListParagraph"/>
        <w:numPr>
          <w:ilvl w:val="0"/>
          <w:numId w:val="23"/>
        </w:numPr>
      </w:pPr>
      <w:r w:rsidRPr="00022E60">
        <w:t>The application should have the ant build capability functional</w:t>
      </w:r>
    </w:p>
    <w:p w14:paraId="24F6F12B" w14:textId="1D57B3F8" w:rsidR="000657AB" w:rsidRPr="00022E60" w:rsidRDefault="005B415C" w:rsidP="00022E60">
      <w:pPr>
        <w:pStyle w:val="ListParagraph"/>
        <w:numPr>
          <w:ilvl w:val="0"/>
          <w:numId w:val="23"/>
        </w:numPr>
      </w:pPr>
      <w:r w:rsidRPr="00022E60">
        <w:t>When the</w:t>
      </w:r>
      <w:r w:rsidR="00F25E30" w:rsidRPr="00022E60">
        <w:t xml:space="preserve"> application is imported to ADT with eclipse</w:t>
      </w:r>
      <w:r w:rsidRPr="00022E60">
        <w:t xml:space="preserve">, there should be no warnings. If the </w:t>
      </w:r>
      <w:proofErr w:type="spellStart"/>
      <w:r w:rsidRPr="00022E60">
        <w:t>dev</w:t>
      </w:r>
      <w:proofErr w:type="spellEnd"/>
      <w:r w:rsidRPr="00022E60">
        <w:t xml:space="preserve"> team thinks that they shouldn’t resolve the warning, they should communicate that with </w:t>
      </w:r>
      <w:proofErr w:type="spellStart"/>
      <w:r w:rsidRPr="00022E60">
        <w:t>Healint</w:t>
      </w:r>
      <w:proofErr w:type="spellEnd"/>
      <w:r w:rsidRPr="00022E60">
        <w:t>.</w:t>
      </w:r>
    </w:p>
    <w:p w14:paraId="59E1762D" w14:textId="4532CAA0" w:rsidR="000C3534" w:rsidRPr="00022E60" w:rsidRDefault="000C3534" w:rsidP="00022E60">
      <w:pPr>
        <w:pStyle w:val="ListParagraph"/>
        <w:numPr>
          <w:ilvl w:val="0"/>
          <w:numId w:val="23"/>
        </w:numPr>
      </w:pPr>
      <w:r w:rsidRPr="00022E60">
        <w:t>All names used in the application should follow Java Naming Conventions.</w:t>
      </w:r>
    </w:p>
    <w:p w14:paraId="48942541" w14:textId="4DBF2788" w:rsidR="000C3534" w:rsidRPr="00022E60" w:rsidRDefault="00E309B2" w:rsidP="00022E60">
      <w:pPr>
        <w:pStyle w:val="ListParagraph"/>
        <w:numPr>
          <w:ilvl w:val="0"/>
          <w:numId w:val="23"/>
        </w:numPr>
      </w:pPr>
      <w:r w:rsidRPr="00022E60">
        <w:t xml:space="preserve">Java Classes, variables and JSON objects </w:t>
      </w:r>
      <w:r w:rsidR="000C3534" w:rsidRPr="00022E60">
        <w:t xml:space="preserve">representing objects in backend should </w:t>
      </w:r>
      <w:r w:rsidRPr="00022E60">
        <w:t>have the same</w:t>
      </w:r>
      <w:r w:rsidR="000C3534" w:rsidRPr="00022E60">
        <w:t xml:space="preserve"> names as specified in </w:t>
      </w:r>
      <w:r w:rsidR="00454021" w:rsidRPr="00022E60">
        <w:t>backend specifications spreadsheets.</w:t>
      </w:r>
    </w:p>
    <w:p w14:paraId="0577DD67" w14:textId="0D70779B" w:rsidR="0026443C" w:rsidRPr="00022E60" w:rsidRDefault="0026443C" w:rsidP="00022E60">
      <w:pPr>
        <w:pStyle w:val="ListParagraph"/>
        <w:numPr>
          <w:ilvl w:val="0"/>
          <w:numId w:val="23"/>
        </w:numPr>
      </w:pPr>
      <w:r w:rsidRPr="00022E60">
        <w:t xml:space="preserve">There should be NO String values stored written in Java Classes. All Strings should be in strings.xml and read </w:t>
      </w:r>
      <w:r w:rsidR="00454021" w:rsidRPr="00022E60">
        <w:t xml:space="preserve">the </w:t>
      </w:r>
      <w:r w:rsidRPr="00022E60">
        <w:t>resources object</w:t>
      </w:r>
    </w:p>
    <w:p w14:paraId="6E775F6D" w14:textId="520F105B" w:rsidR="003E61C6" w:rsidRPr="00022E60" w:rsidRDefault="003E61C6" w:rsidP="00022E60">
      <w:pPr>
        <w:pStyle w:val="ListParagraph"/>
        <w:numPr>
          <w:ilvl w:val="0"/>
          <w:numId w:val="23"/>
        </w:numPr>
      </w:pPr>
      <w:r w:rsidRPr="00022E60">
        <w:t>Mobile app should have a test suite that tests the app automatically either in isolation or with the service layer.</w:t>
      </w:r>
    </w:p>
    <w:p w14:paraId="731D295F" w14:textId="40C90577" w:rsidR="000C08DD" w:rsidRPr="00022E60" w:rsidRDefault="000C08DD" w:rsidP="00022E60">
      <w:pPr>
        <w:pStyle w:val="ListParagraph"/>
        <w:numPr>
          <w:ilvl w:val="0"/>
          <w:numId w:val="23"/>
        </w:numPr>
      </w:pPr>
      <w:r w:rsidRPr="00022E60">
        <w:t xml:space="preserve">Charts will be drawn using </w:t>
      </w:r>
      <w:proofErr w:type="spellStart"/>
      <w:r w:rsidRPr="00022E60">
        <w:t>ShinobiCharts</w:t>
      </w:r>
      <w:proofErr w:type="spellEnd"/>
    </w:p>
    <w:p w14:paraId="75C01262" w14:textId="13ACED15" w:rsidR="00BA3FDE" w:rsidRPr="00022E60" w:rsidRDefault="00BA3FDE" w:rsidP="00022E60">
      <w:pPr>
        <w:pStyle w:val="ListParagraph"/>
        <w:numPr>
          <w:ilvl w:val="0"/>
          <w:numId w:val="23"/>
        </w:numPr>
      </w:pPr>
      <w:r w:rsidRPr="00022E60">
        <w:t>Follow the quality of code checklist provided during POC (see Quality of code checklist.pdf</w:t>
      </w:r>
    </w:p>
    <w:p w14:paraId="0138CA30" w14:textId="6949F99A" w:rsidR="00AD5E51" w:rsidRPr="00022E60" w:rsidRDefault="00AD5E51" w:rsidP="00022E60">
      <w:r w:rsidRPr="00022E60">
        <w:t xml:space="preserve">During the signup or login </w:t>
      </w:r>
      <w:r w:rsidR="00FC1EC1" w:rsidRPr="00022E60">
        <w:t>process</w:t>
      </w:r>
      <w:r w:rsidRPr="00022E60">
        <w:t xml:space="preserve">, the app checks the difference of time between the phone and the server. If the difference is </w:t>
      </w:r>
      <w:r w:rsidR="00FC1EC1" w:rsidRPr="00022E60">
        <w:t>more than 5 minutes</w:t>
      </w:r>
      <w:r w:rsidR="00F25E30" w:rsidRPr="00022E60">
        <w:t xml:space="preserve"> time zone adjusted</w:t>
      </w:r>
      <w:r w:rsidR="00FC1EC1" w:rsidRPr="00022E60">
        <w:t>, a warning should be shown to the user asking him to correct the phone time. The difference that triggers this message should be a configuration parameter not hard coded.</w:t>
      </w:r>
    </w:p>
    <w:p w14:paraId="308EC368" w14:textId="0680EF86" w:rsidR="00A27C19" w:rsidRPr="00022E60" w:rsidRDefault="00806A3B" w:rsidP="00022E60">
      <w:pPr>
        <w:pStyle w:val="Heading1"/>
      </w:pPr>
      <w:r w:rsidRPr="00022E60">
        <w:t xml:space="preserve">Sensor </w:t>
      </w:r>
      <w:r w:rsidR="000C08DD" w:rsidRPr="00022E60">
        <w:t xml:space="preserve">Data </w:t>
      </w:r>
      <w:r w:rsidRPr="00022E60">
        <w:t>Collection Service</w:t>
      </w:r>
    </w:p>
    <w:p w14:paraId="2D7070E6" w14:textId="46C4208A" w:rsidR="00806A3B" w:rsidRPr="00022E60" w:rsidRDefault="00806A3B" w:rsidP="00022E60">
      <w:r w:rsidRPr="00022E60">
        <w:t xml:space="preserve">This service is developed by </w:t>
      </w:r>
      <w:proofErr w:type="spellStart"/>
      <w:r w:rsidRPr="00022E60">
        <w:t>Healint</w:t>
      </w:r>
      <w:proofErr w:type="spellEnd"/>
      <w:r w:rsidRPr="00022E60">
        <w:t xml:space="preserve"> to collect sensor data from devices.</w:t>
      </w:r>
    </w:p>
    <w:p w14:paraId="2D5A7DDF" w14:textId="18C52F2F" w:rsidR="00806A3B" w:rsidRPr="00022E60" w:rsidRDefault="00806A3B" w:rsidP="00022E60">
      <w:pPr>
        <w:pStyle w:val="Heading1"/>
      </w:pPr>
      <w:r w:rsidRPr="00022E60">
        <w:t xml:space="preserve">Migraine </w:t>
      </w:r>
      <w:r w:rsidR="00716F39" w:rsidRPr="00022E60">
        <w:t>Service</w:t>
      </w:r>
    </w:p>
    <w:p w14:paraId="68F2D437" w14:textId="4F348B9A" w:rsidR="00806A3B" w:rsidRPr="00022E60" w:rsidRDefault="00806A3B" w:rsidP="00022E60">
      <w:r w:rsidRPr="00022E60">
        <w:t xml:space="preserve">This is the main Migraine </w:t>
      </w:r>
      <w:r w:rsidR="00716F39" w:rsidRPr="00022E60">
        <w:t xml:space="preserve">service </w:t>
      </w:r>
      <w:r w:rsidRPr="00022E60">
        <w:t>that handles requests from Migraine Mobil</w:t>
      </w:r>
      <w:r w:rsidR="00716F39" w:rsidRPr="00022E60">
        <w:t>e App, Doctors Web Interface</w:t>
      </w:r>
      <w:r w:rsidRPr="00022E60">
        <w:t>. The following are general requirements for the app:</w:t>
      </w:r>
    </w:p>
    <w:p w14:paraId="223DE490" w14:textId="65C8798E" w:rsidR="00806A3B" w:rsidRPr="00022E60" w:rsidRDefault="00716F39" w:rsidP="00022E60">
      <w:pPr>
        <w:pStyle w:val="ListParagraph"/>
        <w:numPr>
          <w:ilvl w:val="0"/>
          <w:numId w:val="24"/>
        </w:numPr>
      </w:pPr>
      <w:r w:rsidRPr="00022E60">
        <w:t>Play framework</w:t>
      </w:r>
      <w:r w:rsidR="00A84807" w:rsidRPr="00022E60">
        <w:t xml:space="preserve"> should be used.</w:t>
      </w:r>
    </w:p>
    <w:p w14:paraId="323F22BD" w14:textId="368CC384" w:rsidR="00A84807" w:rsidRPr="00022E60" w:rsidRDefault="00A84807" w:rsidP="00022E60">
      <w:pPr>
        <w:pStyle w:val="ListParagraph"/>
        <w:numPr>
          <w:ilvl w:val="0"/>
          <w:numId w:val="24"/>
        </w:numPr>
      </w:pPr>
      <w:r w:rsidRPr="00022E60">
        <w:t>All Com</w:t>
      </w:r>
      <w:r w:rsidR="007E74C7" w:rsidRPr="00022E60">
        <w:t xml:space="preserve">munication to the Migraine </w:t>
      </w:r>
      <w:r w:rsidR="00454021" w:rsidRPr="00022E60">
        <w:t xml:space="preserve">service </w:t>
      </w:r>
      <w:r w:rsidRPr="00022E60">
        <w:t xml:space="preserve">must be done over https, except the landing page of the </w:t>
      </w:r>
      <w:r w:rsidR="00ED301A" w:rsidRPr="00022E60">
        <w:t>doctor web interface</w:t>
      </w:r>
      <w:r w:rsidRPr="00022E60">
        <w:t>.</w:t>
      </w:r>
    </w:p>
    <w:p w14:paraId="126DA505" w14:textId="47052564" w:rsidR="006F5F2D" w:rsidRPr="00022E60" w:rsidRDefault="003E61C6" w:rsidP="00022E60">
      <w:pPr>
        <w:pStyle w:val="ListParagraph"/>
        <w:numPr>
          <w:ilvl w:val="0"/>
          <w:numId w:val="24"/>
        </w:numPr>
      </w:pPr>
      <w:r w:rsidRPr="00022E60">
        <w:t xml:space="preserve">The Service layer should have a test suite to test it in isolation or with integration with </w:t>
      </w:r>
      <w:r w:rsidR="00716F39" w:rsidRPr="00022E60">
        <w:t xml:space="preserve">any or all of </w:t>
      </w:r>
      <w:r w:rsidR="00A82ABF" w:rsidRPr="00022E60">
        <w:t>Profile service</w:t>
      </w:r>
      <w:r w:rsidR="00716F39" w:rsidRPr="00022E60">
        <w:t>, Events Service, or Migraine Database</w:t>
      </w:r>
    </w:p>
    <w:p w14:paraId="07C66899" w14:textId="6E81B59A" w:rsidR="00716F39" w:rsidRPr="00022E60" w:rsidRDefault="00716F39" w:rsidP="00022E60">
      <w:pPr>
        <w:pStyle w:val="ListParagraph"/>
        <w:numPr>
          <w:ilvl w:val="0"/>
          <w:numId w:val="24"/>
        </w:numPr>
      </w:pPr>
      <w:r w:rsidRPr="00022E60">
        <w:t>All resources in the app return either JSON response or HTML response depending on the HTTP Accept header.</w:t>
      </w:r>
    </w:p>
    <w:p w14:paraId="513576D8" w14:textId="41042625" w:rsidR="00454021" w:rsidRPr="00022E60" w:rsidRDefault="00454021" w:rsidP="00022E60">
      <w:pPr>
        <w:pStyle w:val="ListParagraph"/>
        <w:numPr>
          <w:ilvl w:val="0"/>
          <w:numId w:val="24"/>
        </w:numPr>
      </w:pPr>
      <w:r w:rsidRPr="00022E60">
        <w:t xml:space="preserve">The </w:t>
      </w:r>
      <w:r w:rsidR="00A73FDC" w:rsidRPr="00022E60">
        <w:t xml:space="preserve">signature of the </w:t>
      </w:r>
      <w:r w:rsidRPr="00022E60">
        <w:t xml:space="preserve">authentication token </w:t>
      </w:r>
      <w:r w:rsidR="00A73FDC" w:rsidRPr="00022E60">
        <w:t xml:space="preserve">is </w:t>
      </w:r>
      <w:r w:rsidRPr="00022E60">
        <w:t xml:space="preserve">verified and the user roles </w:t>
      </w:r>
      <w:r w:rsidR="00A73FDC" w:rsidRPr="00022E60">
        <w:t xml:space="preserve">in the token </w:t>
      </w:r>
      <w:r w:rsidRPr="00022E60">
        <w:t xml:space="preserve">are checked before processing requests that access resources that need specific roles as per the table below. More details about the authentication token </w:t>
      </w:r>
      <w:r w:rsidR="000C25B1" w:rsidRPr="00022E60">
        <w:t>are</w:t>
      </w:r>
      <w:r w:rsidRPr="00022E60">
        <w:t xml:space="preserve"> described in the </w:t>
      </w:r>
      <w:r w:rsidR="00A82ABF" w:rsidRPr="00022E60">
        <w:t>Profile service</w:t>
      </w:r>
      <w:r w:rsidRPr="00022E60">
        <w:t xml:space="preserve"> section.</w:t>
      </w:r>
    </w:p>
    <w:p w14:paraId="3FDD980E" w14:textId="2358F437" w:rsidR="00A73FDC" w:rsidRPr="00022E60" w:rsidRDefault="00A73FDC" w:rsidP="00022E60">
      <w:pPr>
        <w:pStyle w:val="ListParagraph"/>
        <w:numPr>
          <w:ilvl w:val="0"/>
          <w:numId w:val="24"/>
        </w:numPr>
      </w:pPr>
      <w:r w:rsidRPr="00022E60">
        <w:t xml:space="preserve">All PUT, POST, and DELETE operations (Except the login and signup) need extra security check that is done by calling </w:t>
      </w:r>
      <w:proofErr w:type="spellStart"/>
      <w:r w:rsidRPr="00022E60">
        <w:t>validateToken</w:t>
      </w:r>
      <w:proofErr w:type="spellEnd"/>
      <w:r w:rsidRPr="00022E60">
        <w:t xml:space="preserve"> operation on the </w:t>
      </w:r>
      <w:r w:rsidR="00A82ABF" w:rsidRPr="00022E60">
        <w:t>Profile service</w:t>
      </w:r>
      <w:r w:rsidRPr="00022E60">
        <w:t xml:space="preserve"> after the regular security check that is described in point 5.</w:t>
      </w:r>
    </w:p>
    <w:p w14:paraId="424B106B" w14:textId="0B018AA0" w:rsidR="00716F39" w:rsidRPr="00022E60" w:rsidRDefault="00716F39" w:rsidP="00022E60">
      <w:r w:rsidRPr="00022E60">
        <w:t>The following is the list o</w:t>
      </w:r>
      <w:r w:rsidR="00ED301A" w:rsidRPr="00022E60">
        <w:t>f all REST resources in the app:</w:t>
      </w:r>
    </w:p>
    <w:tbl>
      <w:tblPr>
        <w:tblStyle w:val="TableGrid8"/>
        <w:tblW w:w="0" w:type="auto"/>
        <w:tblLook w:val="04A0" w:firstRow="1" w:lastRow="0" w:firstColumn="1" w:lastColumn="0" w:noHBand="0" w:noVBand="1"/>
      </w:tblPr>
      <w:tblGrid>
        <w:gridCol w:w="2795"/>
        <w:gridCol w:w="796"/>
        <w:gridCol w:w="1056"/>
        <w:gridCol w:w="1649"/>
        <w:gridCol w:w="1649"/>
        <w:gridCol w:w="1271"/>
      </w:tblGrid>
      <w:tr w:rsidR="00454021" w:rsidRPr="00022E60" w14:paraId="54B27DE9" w14:textId="77777777" w:rsidTr="00454021">
        <w:trPr>
          <w:cnfStyle w:val="100000000000" w:firstRow="1" w:lastRow="0" w:firstColumn="0" w:lastColumn="0" w:oddVBand="0" w:evenVBand="0" w:oddHBand="0" w:evenHBand="0" w:firstRowFirstColumn="0" w:firstRowLastColumn="0" w:lastRowFirstColumn="0" w:lastRowLastColumn="0"/>
        </w:trPr>
        <w:tc>
          <w:tcPr>
            <w:tcW w:w="0" w:type="auto"/>
          </w:tcPr>
          <w:p w14:paraId="41FD0B24" w14:textId="113DD0B3" w:rsidR="00454021" w:rsidRPr="00022E60" w:rsidRDefault="00454021" w:rsidP="00022E60">
            <w:r w:rsidRPr="00022E60">
              <w:t>URI</w:t>
            </w:r>
          </w:p>
        </w:tc>
        <w:tc>
          <w:tcPr>
            <w:tcW w:w="0" w:type="auto"/>
          </w:tcPr>
          <w:p w14:paraId="23A139B9" w14:textId="0B7C136F" w:rsidR="00454021" w:rsidRPr="00022E60" w:rsidRDefault="00454021" w:rsidP="00022E60">
            <w:r w:rsidRPr="00022E60">
              <w:t>Method</w:t>
            </w:r>
          </w:p>
        </w:tc>
        <w:tc>
          <w:tcPr>
            <w:tcW w:w="0" w:type="auto"/>
          </w:tcPr>
          <w:p w14:paraId="7B303948" w14:textId="7A2CE7D9" w:rsidR="00454021" w:rsidRPr="00022E60" w:rsidRDefault="00454021" w:rsidP="00022E60">
            <w:r w:rsidRPr="00022E60">
              <w:t>Parameters</w:t>
            </w:r>
          </w:p>
        </w:tc>
        <w:tc>
          <w:tcPr>
            <w:tcW w:w="0" w:type="auto"/>
          </w:tcPr>
          <w:p w14:paraId="6418C746" w14:textId="70F54EE4" w:rsidR="00454021" w:rsidRPr="00022E60" w:rsidRDefault="00454021" w:rsidP="00022E60">
            <w:r w:rsidRPr="00022E60">
              <w:t>Required Roles</w:t>
            </w:r>
          </w:p>
        </w:tc>
        <w:tc>
          <w:tcPr>
            <w:tcW w:w="0" w:type="auto"/>
          </w:tcPr>
          <w:p w14:paraId="2E1C569E" w14:textId="3F66C177" w:rsidR="00454021" w:rsidRPr="00022E60" w:rsidRDefault="00454021" w:rsidP="00022E60">
            <w:r w:rsidRPr="00022E60">
              <w:t>Doctors Web HTML Response</w:t>
            </w:r>
          </w:p>
        </w:tc>
        <w:tc>
          <w:tcPr>
            <w:tcW w:w="0" w:type="auto"/>
          </w:tcPr>
          <w:p w14:paraId="04127F83" w14:textId="245A9F0D" w:rsidR="00454021" w:rsidRPr="00022E60" w:rsidRDefault="00454021" w:rsidP="00022E60">
            <w:r w:rsidRPr="00022E60">
              <w:t>Mobile App JSON Response</w:t>
            </w:r>
          </w:p>
        </w:tc>
      </w:tr>
      <w:tr w:rsidR="00454021" w:rsidRPr="00022E60" w14:paraId="06218D78" w14:textId="77777777" w:rsidTr="00454021">
        <w:tc>
          <w:tcPr>
            <w:tcW w:w="0" w:type="auto"/>
          </w:tcPr>
          <w:p w14:paraId="7E53FEDB" w14:textId="40144338" w:rsidR="00454021" w:rsidRPr="00022E60" w:rsidRDefault="00454021" w:rsidP="00022E60">
            <w:r w:rsidRPr="00022E60">
              <w:t>/v1/time</w:t>
            </w:r>
          </w:p>
        </w:tc>
        <w:tc>
          <w:tcPr>
            <w:tcW w:w="0" w:type="auto"/>
          </w:tcPr>
          <w:p w14:paraId="77650E18" w14:textId="6463A178" w:rsidR="00454021" w:rsidRPr="00022E60" w:rsidRDefault="00454021" w:rsidP="00022E60">
            <w:r w:rsidRPr="00022E60">
              <w:t>GET</w:t>
            </w:r>
          </w:p>
        </w:tc>
        <w:tc>
          <w:tcPr>
            <w:tcW w:w="0" w:type="auto"/>
          </w:tcPr>
          <w:p w14:paraId="7ADA9657" w14:textId="5D366889" w:rsidR="00454021" w:rsidRPr="00022E60" w:rsidRDefault="00454021" w:rsidP="00022E60">
            <w:r w:rsidRPr="00022E60">
              <w:t>None</w:t>
            </w:r>
          </w:p>
        </w:tc>
        <w:tc>
          <w:tcPr>
            <w:tcW w:w="0" w:type="auto"/>
          </w:tcPr>
          <w:p w14:paraId="45C99801" w14:textId="246110B2" w:rsidR="00454021" w:rsidRPr="00022E60" w:rsidRDefault="00454021" w:rsidP="00022E60">
            <w:r w:rsidRPr="00022E60">
              <w:t>None</w:t>
            </w:r>
          </w:p>
        </w:tc>
        <w:tc>
          <w:tcPr>
            <w:tcW w:w="0" w:type="auto"/>
          </w:tcPr>
          <w:p w14:paraId="2EC68FE7" w14:textId="25A1A87D" w:rsidR="00454021" w:rsidRPr="00022E60" w:rsidRDefault="00454021" w:rsidP="00022E60">
            <w:r w:rsidRPr="00022E60">
              <w:t>Not applicable</w:t>
            </w:r>
          </w:p>
        </w:tc>
        <w:tc>
          <w:tcPr>
            <w:tcW w:w="0" w:type="auto"/>
          </w:tcPr>
          <w:p w14:paraId="128B53FB" w14:textId="5673D3AA" w:rsidR="00454021" w:rsidRPr="00022E60" w:rsidRDefault="00454021" w:rsidP="00022E60">
            <w:r w:rsidRPr="00022E60">
              <w:t>Current time in UTC as recorded by the server</w:t>
            </w:r>
          </w:p>
        </w:tc>
      </w:tr>
      <w:tr w:rsidR="00454021" w:rsidRPr="00022E60" w14:paraId="57506052" w14:textId="77777777" w:rsidTr="00454021">
        <w:tc>
          <w:tcPr>
            <w:tcW w:w="0" w:type="auto"/>
          </w:tcPr>
          <w:p w14:paraId="6E19F3A5" w14:textId="418C1C0E" w:rsidR="00454021" w:rsidRPr="00022E60" w:rsidRDefault="00454021" w:rsidP="00022E60">
            <w:r w:rsidRPr="00022E60">
              <w:t>/v1/login</w:t>
            </w:r>
          </w:p>
        </w:tc>
        <w:tc>
          <w:tcPr>
            <w:tcW w:w="0" w:type="auto"/>
          </w:tcPr>
          <w:p w14:paraId="74A4FF91" w14:textId="371D1F00" w:rsidR="00454021" w:rsidRPr="00022E60" w:rsidRDefault="00454021" w:rsidP="00022E60">
            <w:r w:rsidRPr="00022E60">
              <w:t>GET</w:t>
            </w:r>
          </w:p>
        </w:tc>
        <w:tc>
          <w:tcPr>
            <w:tcW w:w="0" w:type="auto"/>
          </w:tcPr>
          <w:p w14:paraId="78ED5CFA" w14:textId="6CA52B0E" w:rsidR="00454021" w:rsidRPr="00022E60" w:rsidRDefault="00C1693E" w:rsidP="00022E60">
            <w:r w:rsidRPr="00022E60">
              <w:t xml:space="preserve">&lt; Optional &gt; </w:t>
            </w:r>
            <w:proofErr w:type="spellStart"/>
            <w:r w:rsidRPr="00022E60">
              <w:t>nextPage</w:t>
            </w:r>
            <w:proofErr w:type="spellEnd"/>
            <w:r w:rsidRPr="00022E60">
              <w:t xml:space="preserve">: the </w:t>
            </w:r>
            <w:proofErr w:type="spellStart"/>
            <w:r w:rsidRPr="00022E60">
              <w:t>uri</w:t>
            </w:r>
            <w:proofErr w:type="spellEnd"/>
            <w:r w:rsidRPr="00022E60">
              <w:t xml:space="preserve"> of the page to send in the next POST request </w:t>
            </w:r>
          </w:p>
        </w:tc>
        <w:tc>
          <w:tcPr>
            <w:tcW w:w="0" w:type="auto"/>
          </w:tcPr>
          <w:p w14:paraId="65B84FC7" w14:textId="3ACA46EB" w:rsidR="00454021" w:rsidRPr="00022E60" w:rsidRDefault="00454021" w:rsidP="00022E60">
            <w:r w:rsidRPr="00022E60">
              <w:t>None</w:t>
            </w:r>
          </w:p>
        </w:tc>
        <w:tc>
          <w:tcPr>
            <w:tcW w:w="0" w:type="auto"/>
          </w:tcPr>
          <w:p w14:paraId="4514D409" w14:textId="61D93AF9" w:rsidR="00454021" w:rsidRPr="00022E60" w:rsidRDefault="00454021" w:rsidP="00022E60">
            <w:r w:rsidRPr="00022E60">
              <w:t>Login page</w:t>
            </w:r>
          </w:p>
        </w:tc>
        <w:tc>
          <w:tcPr>
            <w:tcW w:w="0" w:type="auto"/>
          </w:tcPr>
          <w:p w14:paraId="4B1748CB" w14:textId="468B4E95" w:rsidR="00454021" w:rsidRPr="00022E60" w:rsidRDefault="00454021" w:rsidP="00022E60">
            <w:r w:rsidRPr="00022E60">
              <w:t>Not applicable</w:t>
            </w:r>
          </w:p>
        </w:tc>
      </w:tr>
      <w:tr w:rsidR="00454021" w:rsidRPr="00022E60" w14:paraId="5277FB72" w14:textId="77777777" w:rsidTr="00454021">
        <w:tc>
          <w:tcPr>
            <w:tcW w:w="0" w:type="auto"/>
          </w:tcPr>
          <w:p w14:paraId="5E952BC2" w14:textId="05AFB2A7" w:rsidR="00454021" w:rsidRPr="00022E60" w:rsidRDefault="00454021" w:rsidP="00022E60">
            <w:r w:rsidRPr="00022E60">
              <w:t>/v1/login</w:t>
            </w:r>
          </w:p>
        </w:tc>
        <w:tc>
          <w:tcPr>
            <w:tcW w:w="0" w:type="auto"/>
          </w:tcPr>
          <w:p w14:paraId="1BBCA2B2" w14:textId="41EDAD45" w:rsidR="00454021" w:rsidRPr="00022E60" w:rsidRDefault="00454021" w:rsidP="00022E60">
            <w:r w:rsidRPr="00022E60">
              <w:t>POST</w:t>
            </w:r>
          </w:p>
        </w:tc>
        <w:tc>
          <w:tcPr>
            <w:tcW w:w="0" w:type="auto"/>
          </w:tcPr>
          <w:p w14:paraId="406575D4" w14:textId="77777777" w:rsidR="00454021" w:rsidRPr="00022E60" w:rsidRDefault="00454021" w:rsidP="00022E60">
            <w:proofErr w:type="gramStart"/>
            <w:r w:rsidRPr="00022E60">
              <w:t>email</w:t>
            </w:r>
            <w:proofErr w:type="gramEnd"/>
            <w:r w:rsidRPr="00022E60">
              <w:t xml:space="preserve"> and password as parameters in the post body</w:t>
            </w:r>
          </w:p>
          <w:p w14:paraId="2EBA4BC0" w14:textId="1424D930" w:rsidR="00454021" w:rsidRPr="00022E60" w:rsidRDefault="00454021" w:rsidP="00022E60">
            <w:r w:rsidRPr="00022E60">
              <w:t xml:space="preserve">&lt; Optional &gt; </w:t>
            </w:r>
            <w:proofErr w:type="spellStart"/>
            <w:r w:rsidRPr="00022E60">
              <w:t>nextPage</w:t>
            </w:r>
            <w:proofErr w:type="spellEnd"/>
            <w:r w:rsidRPr="00022E60">
              <w:t xml:space="preserve">: the </w:t>
            </w:r>
            <w:proofErr w:type="spellStart"/>
            <w:r w:rsidRPr="00022E60">
              <w:t>uri</w:t>
            </w:r>
            <w:proofErr w:type="spellEnd"/>
            <w:r w:rsidRPr="00022E60">
              <w:t xml:space="preserve"> of the page to redirect to after login</w:t>
            </w:r>
          </w:p>
        </w:tc>
        <w:tc>
          <w:tcPr>
            <w:tcW w:w="0" w:type="auto"/>
          </w:tcPr>
          <w:p w14:paraId="30378C1F" w14:textId="7D0F7F6E" w:rsidR="00454021" w:rsidRPr="00022E60" w:rsidRDefault="00454021" w:rsidP="00022E60">
            <w:r w:rsidRPr="00022E60">
              <w:t>None</w:t>
            </w:r>
          </w:p>
        </w:tc>
        <w:tc>
          <w:tcPr>
            <w:tcW w:w="0" w:type="auto"/>
          </w:tcPr>
          <w:p w14:paraId="2B8D3912" w14:textId="6AD95FA7" w:rsidR="00454021" w:rsidRPr="00022E60" w:rsidRDefault="00454021" w:rsidP="00022E60">
            <w:r w:rsidRPr="00022E60">
              <w:t xml:space="preserve">Authentication token as a Session cookie and HTTP redirect response to /v1/patients and passing </w:t>
            </w:r>
            <w:proofErr w:type="spellStart"/>
            <w:r w:rsidRPr="00022E60">
              <w:t>doctorId</w:t>
            </w:r>
            <w:proofErr w:type="spellEnd"/>
            <w:r w:rsidRPr="00022E60">
              <w:t xml:space="preserve"> if the user has the MIGRAINE_DOCTOR Role. Otherwise, return authorization error response code.</w:t>
            </w:r>
          </w:p>
        </w:tc>
        <w:tc>
          <w:tcPr>
            <w:tcW w:w="0" w:type="auto"/>
          </w:tcPr>
          <w:p w14:paraId="3BF8CA5C" w14:textId="0AFCAB7F" w:rsidR="00454021" w:rsidRPr="00022E60" w:rsidRDefault="00454021" w:rsidP="00022E60">
            <w:r w:rsidRPr="00022E60">
              <w:t>Authentication token and signature</w:t>
            </w:r>
          </w:p>
        </w:tc>
      </w:tr>
      <w:tr w:rsidR="00FE2A0F" w:rsidRPr="00022E60" w14:paraId="7CEE2EB6" w14:textId="77777777" w:rsidTr="00454021">
        <w:tc>
          <w:tcPr>
            <w:tcW w:w="0" w:type="auto"/>
          </w:tcPr>
          <w:p w14:paraId="77A5D00F" w14:textId="5882E6E4" w:rsidR="00FE2A0F" w:rsidRPr="00022E60" w:rsidRDefault="00FE2A0F" w:rsidP="00022E60">
            <w:r w:rsidRPr="00022E60">
              <w:t>/v1/login/reset</w:t>
            </w:r>
          </w:p>
        </w:tc>
        <w:tc>
          <w:tcPr>
            <w:tcW w:w="0" w:type="auto"/>
          </w:tcPr>
          <w:p w14:paraId="2F2BBC19" w14:textId="30E08C86" w:rsidR="00FE2A0F" w:rsidRPr="00022E60" w:rsidRDefault="00FE2A0F" w:rsidP="00022E60">
            <w:r w:rsidRPr="00022E60">
              <w:t>GET</w:t>
            </w:r>
          </w:p>
        </w:tc>
        <w:tc>
          <w:tcPr>
            <w:tcW w:w="0" w:type="auto"/>
          </w:tcPr>
          <w:p w14:paraId="3BDBCD3F" w14:textId="317BC666" w:rsidR="00FE2A0F" w:rsidRPr="00022E60" w:rsidRDefault="00FE2A0F" w:rsidP="00022E60">
            <w:r w:rsidRPr="00022E60">
              <w:t>None</w:t>
            </w:r>
          </w:p>
        </w:tc>
        <w:tc>
          <w:tcPr>
            <w:tcW w:w="0" w:type="auto"/>
          </w:tcPr>
          <w:p w14:paraId="7A5DAC45" w14:textId="74770919" w:rsidR="00FE2A0F" w:rsidRPr="00022E60" w:rsidRDefault="00FE2A0F" w:rsidP="00022E60">
            <w:r w:rsidRPr="00022E60">
              <w:t>None</w:t>
            </w:r>
          </w:p>
        </w:tc>
        <w:tc>
          <w:tcPr>
            <w:tcW w:w="0" w:type="auto"/>
          </w:tcPr>
          <w:p w14:paraId="76A6D0B8" w14:textId="7377A2B9" w:rsidR="00FE2A0F" w:rsidRPr="00022E60" w:rsidRDefault="00FE2A0F" w:rsidP="00022E60">
            <w:r w:rsidRPr="00022E60">
              <w:t>The password reset page</w:t>
            </w:r>
          </w:p>
        </w:tc>
        <w:tc>
          <w:tcPr>
            <w:tcW w:w="0" w:type="auto"/>
          </w:tcPr>
          <w:p w14:paraId="78A21435" w14:textId="4FAA9236" w:rsidR="00FE2A0F" w:rsidRPr="00022E60" w:rsidRDefault="00FE2A0F" w:rsidP="00022E60">
            <w:r w:rsidRPr="00022E60">
              <w:t>None</w:t>
            </w:r>
          </w:p>
        </w:tc>
      </w:tr>
      <w:tr w:rsidR="00FE2A0F" w:rsidRPr="00022E60" w14:paraId="6539A124" w14:textId="77777777" w:rsidTr="00454021">
        <w:tc>
          <w:tcPr>
            <w:tcW w:w="0" w:type="auto"/>
          </w:tcPr>
          <w:p w14:paraId="71174AA3" w14:textId="6EE7DDB5" w:rsidR="00FE2A0F" w:rsidRPr="00022E60" w:rsidRDefault="00FE2A0F" w:rsidP="00022E60">
            <w:r w:rsidRPr="00022E60">
              <w:t>/v1/login/reset</w:t>
            </w:r>
          </w:p>
        </w:tc>
        <w:tc>
          <w:tcPr>
            <w:tcW w:w="0" w:type="auto"/>
          </w:tcPr>
          <w:p w14:paraId="2597406F" w14:textId="50315DB7" w:rsidR="00FE2A0F" w:rsidRPr="00022E60" w:rsidRDefault="00FE2A0F" w:rsidP="00022E60">
            <w:r w:rsidRPr="00022E60">
              <w:t>POST</w:t>
            </w:r>
          </w:p>
        </w:tc>
        <w:tc>
          <w:tcPr>
            <w:tcW w:w="0" w:type="auto"/>
          </w:tcPr>
          <w:p w14:paraId="368FA77C" w14:textId="7F5E9990" w:rsidR="00FE2A0F" w:rsidRPr="00022E60" w:rsidRDefault="00FE2A0F" w:rsidP="00022E60">
            <w:r w:rsidRPr="00022E60">
              <w:t>Email of the user to reset the password for</w:t>
            </w:r>
          </w:p>
        </w:tc>
        <w:tc>
          <w:tcPr>
            <w:tcW w:w="0" w:type="auto"/>
          </w:tcPr>
          <w:p w14:paraId="40190CA0" w14:textId="6B362F5B" w:rsidR="00FE2A0F" w:rsidRPr="00022E60" w:rsidRDefault="00FE2A0F" w:rsidP="00022E60">
            <w:r w:rsidRPr="00022E60">
              <w:t>NONE</w:t>
            </w:r>
          </w:p>
        </w:tc>
        <w:tc>
          <w:tcPr>
            <w:tcW w:w="0" w:type="auto"/>
          </w:tcPr>
          <w:p w14:paraId="1C062208" w14:textId="4CB88B4C" w:rsidR="00FE2A0F" w:rsidRPr="00022E60" w:rsidRDefault="00FE2A0F" w:rsidP="00022E60">
            <w:r w:rsidRPr="00022E60">
              <w:t>Password Reset Success page or Reset page again with error message</w:t>
            </w:r>
          </w:p>
        </w:tc>
        <w:tc>
          <w:tcPr>
            <w:tcW w:w="0" w:type="auto"/>
          </w:tcPr>
          <w:p w14:paraId="32544075" w14:textId="3D2511F3" w:rsidR="00FE2A0F" w:rsidRPr="00022E60" w:rsidRDefault="00FE2A0F" w:rsidP="00022E60">
            <w:r w:rsidRPr="00022E60">
              <w:t>Confirmation of success or error</w:t>
            </w:r>
          </w:p>
        </w:tc>
      </w:tr>
      <w:tr w:rsidR="00454021" w:rsidRPr="00022E60" w14:paraId="7A28A530" w14:textId="77777777" w:rsidTr="00454021">
        <w:tc>
          <w:tcPr>
            <w:tcW w:w="0" w:type="auto"/>
          </w:tcPr>
          <w:p w14:paraId="22848A36" w14:textId="04560A84" w:rsidR="00454021" w:rsidRPr="00022E60" w:rsidRDefault="00454021" w:rsidP="00022E60">
            <w:r w:rsidRPr="00022E60">
              <w:t>/v1/patients</w:t>
            </w:r>
          </w:p>
        </w:tc>
        <w:tc>
          <w:tcPr>
            <w:tcW w:w="0" w:type="auto"/>
          </w:tcPr>
          <w:p w14:paraId="51B708E4" w14:textId="73DE28F7" w:rsidR="00454021" w:rsidRPr="00022E60" w:rsidRDefault="00454021" w:rsidP="00022E60">
            <w:r w:rsidRPr="00022E60">
              <w:t>GET</w:t>
            </w:r>
          </w:p>
        </w:tc>
        <w:tc>
          <w:tcPr>
            <w:tcW w:w="0" w:type="auto"/>
          </w:tcPr>
          <w:p w14:paraId="75DCF368" w14:textId="6AB0539E" w:rsidR="00454021" w:rsidRPr="00022E60" w:rsidRDefault="00454021" w:rsidP="00022E60">
            <w:proofErr w:type="spellStart"/>
            <w:proofErr w:type="gramStart"/>
            <w:r w:rsidRPr="00022E60">
              <w:t>doctorId</w:t>
            </w:r>
            <w:proofErr w:type="spellEnd"/>
            <w:proofErr w:type="gramEnd"/>
          </w:p>
        </w:tc>
        <w:tc>
          <w:tcPr>
            <w:tcW w:w="0" w:type="auto"/>
          </w:tcPr>
          <w:p w14:paraId="56DDB88E" w14:textId="33968174" w:rsidR="00454021" w:rsidRPr="00022E60" w:rsidRDefault="000C25B1" w:rsidP="00022E60">
            <w:r w:rsidRPr="00022E60">
              <w:t>MIGRAINE_DOCTOR</w:t>
            </w:r>
          </w:p>
        </w:tc>
        <w:tc>
          <w:tcPr>
            <w:tcW w:w="0" w:type="auto"/>
          </w:tcPr>
          <w:p w14:paraId="3872E228" w14:textId="5E073DE1" w:rsidR="00454021" w:rsidRPr="00022E60" w:rsidRDefault="00454021" w:rsidP="00022E60">
            <w:r w:rsidRPr="00022E60">
              <w:t>List of patients managed by this doctor</w:t>
            </w:r>
          </w:p>
        </w:tc>
        <w:tc>
          <w:tcPr>
            <w:tcW w:w="0" w:type="auto"/>
          </w:tcPr>
          <w:p w14:paraId="2A5AD84C" w14:textId="0939475B" w:rsidR="00454021" w:rsidRPr="00022E60" w:rsidRDefault="00454021" w:rsidP="00022E60">
            <w:r w:rsidRPr="00022E60">
              <w:t>Not applicable</w:t>
            </w:r>
          </w:p>
        </w:tc>
      </w:tr>
      <w:tr w:rsidR="00454021" w:rsidRPr="00022E60" w14:paraId="0A33CF7F" w14:textId="77777777" w:rsidTr="00454021">
        <w:tc>
          <w:tcPr>
            <w:tcW w:w="0" w:type="auto"/>
          </w:tcPr>
          <w:p w14:paraId="50491CFC" w14:textId="7384BD10" w:rsidR="00454021" w:rsidRPr="00022E60" w:rsidRDefault="00454021" w:rsidP="00022E60">
            <w:r w:rsidRPr="00022E60">
              <w:t>/v1/patients</w:t>
            </w:r>
          </w:p>
        </w:tc>
        <w:tc>
          <w:tcPr>
            <w:tcW w:w="0" w:type="auto"/>
          </w:tcPr>
          <w:p w14:paraId="1FE9C844" w14:textId="46560A98" w:rsidR="00454021" w:rsidRPr="00022E60" w:rsidRDefault="00454021" w:rsidP="00022E60">
            <w:r w:rsidRPr="00022E60">
              <w:t>POST</w:t>
            </w:r>
          </w:p>
        </w:tc>
        <w:tc>
          <w:tcPr>
            <w:tcW w:w="0" w:type="auto"/>
          </w:tcPr>
          <w:p w14:paraId="66B48E93" w14:textId="5A65BA28" w:rsidR="00454021" w:rsidRPr="00022E60" w:rsidRDefault="00454021" w:rsidP="00022E60">
            <w:r w:rsidRPr="00022E60">
              <w:t xml:space="preserve">New patient </w:t>
            </w:r>
            <w:r w:rsidR="009B1DAA" w:rsidRPr="00022E60">
              <w:t>information and</w:t>
            </w:r>
            <w:r w:rsidR="00FD5597" w:rsidRPr="00022E60">
              <w:t xml:space="preserve"> Access Code to apply</w:t>
            </w:r>
          </w:p>
        </w:tc>
        <w:tc>
          <w:tcPr>
            <w:tcW w:w="0" w:type="auto"/>
          </w:tcPr>
          <w:p w14:paraId="33AA2408" w14:textId="2FF0FB13" w:rsidR="00454021" w:rsidRPr="00022E60" w:rsidRDefault="000C25B1" w:rsidP="00022E60">
            <w:r w:rsidRPr="00022E60">
              <w:t>NONE</w:t>
            </w:r>
          </w:p>
        </w:tc>
        <w:tc>
          <w:tcPr>
            <w:tcW w:w="0" w:type="auto"/>
          </w:tcPr>
          <w:p w14:paraId="0E4580AC" w14:textId="12FDF4EF" w:rsidR="00454021" w:rsidRPr="00022E60" w:rsidRDefault="00454021" w:rsidP="00022E60">
            <w:r w:rsidRPr="00022E60">
              <w:t>Not applicable</w:t>
            </w:r>
          </w:p>
        </w:tc>
        <w:tc>
          <w:tcPr>
            <w:tcW w:w="0" w:type="auto"/>
          </w:tcPr>
          <w:p w14:paraId="37CE8E3F" w14:textId="12369E68" w:rsidR="00454021" w:rsidRPr="00022E60" w:rsidRDefault="00E304D9" w:rsidP="00022E60">
            <w:r w:rsidRPr="00022E60">
              <w:t xml:space="preserve">New </w:t>
            </w:r>
            <w:r w:rsidR="006B43CB" w:rsidRPr="00022E60">
              <w:t>patient</w:t>
            </w:r>
            <w:r w:rsidRPr="00022E60">
              <w:t xml:space="preserve"> details</w:t>
            </w:r>
          </w:p>
        </w:tc>
      </w:tr>
      <w:tr w:rsidR="00454021" w:rsidRPr="00022E60" w14:paraId="56AF48EE" w14:textId="77777777" w:rsidTr="00454021">
        <w:tc>
          <w:tcPr>
            <w:tcW w:w="0" w:type="auto"/>
          </w:tcPr>
          <w:p w14:paraId="00ABEEFE" w14:textId="1D29C790" w:rsidR="00454021" w:rsidRPr="00022E60" w:rsidRDefault="00454021" w:rsidP="00022E60">
            <w:r w:rsidRPr="00022E60">
              <w:t>/v1/patients/${id}</w:t>
            </w:r>
          </w:p>
        </w:tc>
        <w:tc>
          <w:tcPr>
            <w:tcW w:w="0" w:type="auto"/>
          </w:tcPr>
          <w:p w14:paraId="5EFC2E0F" w14:textId="66D9B3D4" w:rsidR="00454021" w:rsidRPr="00022E60" w:rsidRDefault="00454021" w:rsidP="00022E60">
            <w:r w:rsidRPr="00022E60">
              <w:t>GET</w:t>
            </w:r>
          </w:p>
        </w:tc>
        <w:tc>
          <w:tcPr>
            <w:tcW w:w="0" w:type="auto"/>
          </w:tcPr>
          <w:p w14:paraId="0B7FE09A" w14:textId="279B1E5B" w:rsidR="00454021" w:rsidRPr="00022E60" w:rsidRDefault="00454021" w:rsidP="00022E60">
            <w:r w:rsidRPr="00022E60">
              <w:t>None</w:t>
            </w:r>
          </w:p>
        </w:tc>
        <w:tc>
          <w:tcPr>
            <w:tcW w:w="0" w:type="auto"/>
          </w:tcPr>
          <w:p w14:paraId="0AF47691" w14:textId="52730436" w:rsidR="00454021" w:rsidRPr="00022E60" w:rsidRDefault="000C25B1" w:rsidP="00022E60">
            <w:r w:rsidRPr="00022E60">
              <w:t>MIGRAINE_PATIENT</w:t>
            </w:r>
            <w:r w:rsidR="00A73FDC" w:rsidRPr="00022E60">
              <w:t xml:space="preserve"> and Id of currently logged patient must match the id in the </w:t>
            </w:r>
            <w:proofErr w:type="spellStart"/>
            <w:r w:rsidR="00A73FDC" w:rsidRPr="00022E60">
              <w:t>uri</w:t>
            </w:r>
            <w:proofErr w:type="spellEnd"/>
          </w:p>
        </w:tc>
        <w:tc>
          <w:tcPr>
            <w:tcW w:w="0" w:type="auto"/>
          </w:tcPr>
          <w:p w14:paraId="33EAF041" w14:textId="21350B05" w:rsidR="00454021" w:rsidRPr="00022E60" w:rsidRDefault="00454021" w:rsidP="00022E60">
            <w:r w:rsidRPr="00022E60">
              <w:t>Not applicable</w:t>
            </w:r>
          </w:p>
        </w:tc>
        <w:tc>
          <w:tcPr>
            <w:tcW w:w="0" w:type="auto"/>
          </w:tcPr>
          <w:p w14:paraId="43D82925" w14:textId="0717B1E8" w:rsidR="00454021" w:rsidRPr="00022E60" w:rsidRDefault="00454021" w:rsidP="00022E60">
            <w:r w:rsidRPr="00022E60">
              <w:t>Patient profile.</w:t>
            </w:r>
          </w:p>
        </w:tc>
      </w:tr>
      <w:tr w:rsidR="00454021" w:rsidRPr="00022E60" w14:paraId="638855EB" w14:textId="77777777" w:rsidTr="00454021">
        <w:tc>
          <w:tcPr>
            <w:tcW w:w="0" w:type="auto"/>
          </w:tcPr>
          <w:p w14:paraId="3E5837C0" w14:textId="0054F656" w:rsidR="00454021" w:rsidRPr="00022E60" w:rsidRDefault="00454021" w:rsidP="00022E60">
            <w:r w:rsidRPr="00022E60">
              <w:t>/v1/patients/${id}</w:t>
            </w:r>
          </w:p>
        </w:tc>
        <w:tc>
          <w:tcPr>
            <w:tcW w:w="0" w:type="auto"/>
          </w:tcPr>
          <w:p w14:paraId="595FA7C6" w14:textId="567AEC2D" w:rsidR="00454021" w:rsidRPr="00022E60" w:rsidRDefault="00454021" w:rsidP="00022E60">
            <w:r w:rsidRPr="00022E60">
              <w:t>PUT</w:t>
            </w:r>
          </w:p>
        </w:tc>
        <w:tc>
          <w:tcPr>
            <w:tcW w:w="0" w:type="auto"/>
          </w:tcPr>
          <w:p w14:paraId="45B44DC4" w14:textId="71A94352" w:rsidR="00454021" w:rsidRPr="00022E60" w:rsidRDefault="00454021" w:rsidP="00022E60">
            <w:r w:rsidRPr="00022E60">
              <w:t>Update patient information</w:t>
            </w:r>
          </w:p>
        </w:tc>
        <w:tc>
          <w:tcPr>
            <w:tcW w:w="0" w:type="auto"/>
          </w:tcPr>
          <w:p w14:paraId="32C63C88" w14:textId="32E6E6F7" w:rsidR="00454021" w:rsidRPr="00022E60" w:rsidRDefault="000C25B1" w:rsidP="00022E60">
            <w:r w:rsidRPr="00022E60">
              <w:t>MIGRAINE_PATIENT</w:t>
            </w:r>
            <w:r w:rsidR="00A73FDC" w:rsidRPr="00022E60">
              <w:t xml:space="preserve"> and Id of currently logged patient must match the id in the </w:t>
            </w:r>
            <w:proofErr w:type="spellStart"/>
            <w:r w:rsidR="00A73FDC" w:rsidRPr="00022E60">
              <w:t>uri</w:t>
            </w:r>
            <w:proofErr w:type="spellEnd"/>
          </w:p>
        </w:tc>
        <w:tc>
          <w:tcPr>
            <w:tcW w:w="0" w:type="auto"/>
          </w:tcPr>
          <w:p w14:paraId="31183531" w14:textId="5F75518B" w:rsidR="00454021" w:rsidRPr="00022E60" w:rsidRDefault="00454021" w:rsidP="00022E60">
            <w:r w:rsidRPr="00022E60">
              <w:t>Not applicable</w:t>
            </w:r>
          </w:p>
        </w:tc>
        <w:tc>
          <w:tcPr>
            <w:tcW w:w="0" w:type="auto"/>
          </w:tcPr>
          <w:p w14:paraId="08BD5C3D" w14:textId="7783A897" w:rsidR="00454021" w:rsidRPr="00022E60" w:rsidRDefault="00454021" w:rsidP="00022E60">
            <w:r w:rsidRPr="00022E60">
              <w:t>Confirmation of success</w:t>
            </w:r>
          </w:p>
        </w:tc>
      </w:tr>
      <w:tr w:rsidR="00454021" w:rsidRPr="00022E60" w14:paraId="05EFE559" w14:textId="77777777" w:rsidTr="00454021">
        <w:tc>
          <w:tcPr>
            <w:tcW w:w="0" w:type="auto"/>
          </w:tcPr>
          <w:p w14:paraId="1D8DC029" w14:textId="069F502A" w:rsidR="00454021" w:rsidRPr="00022E60" w:rsidRDefault="00454021" w:rsidP="00022E60">
            <w:r w:rsidRPr="00022E60">
              <w:t>/v1/patients/${id}</w:t>
            </w:r>
          </w:p>
        </w:tc>
        <w:tc>
          <w:tcPr>
            <w:tcW w:w="0" w:type="auto"/>
          </w:tcPr>
          <w:p w14:paraId="6211955F" w14:textId="28D30AB0" w:rsidR="00454021" w:rsidRPr="00022E60" w:rsidRDefault="00454021" w:rsidP="00022E60">
            <w:r w:rsidRPr="00022E60">
              <w:t>DELETE</w:t>
            </w:r>
          </w:p>
        </w:tc>
        <w:tc>
          <w:tcPr>
            <w:tcW w:w="0" w:type="auto"/>
          </w:tcPr>
          <w:p w14:paraId="579C4B5B" w14:textId="434DDAF4" w:rsidR="00454021" w:rsidRPr="00022E60" w:rsidRDefault="00454021" w:rsidP="00022E60">
            <w:r w:rsidRPr="00022E60">
              <w:t>None</w:t>
            </w:r>
          </w:p>
        </w:tc>
        <w:tc>
          <w:tcPr>
            <w:tcW w:w="0" w:type="auto"/>
          </w:tcPr>
          <w:p w14:paraId="5C91BEF6" w14:textId="6BA257A8" w:rsidR="00454021" w:rsidRPr="00022E60" w:rsidRDefault="000C25B1" w:rsidP="00022E60">
            <w:r w:rsidRPr="00022E60">
              <w:t>MIGRAINE_PATIENT</w:t>
            </w:r>
            <w:r w:rsidR="00A73FDC" w:rsidRPr="00022E60">
              <w:t xml:space="preserve"> and Id of currently logged patient must match the id in the </w:t>
            </w:r>
            <w:proofErr w:type="spellStart"/>
            <w:r w:rsidR="00A73FDC" w:rsidRPr="00022E60">
              <w:t>uri</w:t>
            </w:r>
            <w:proofErr w:type="spellEnd"/>
          </w:p>
        </w:tc>
        <w:tc>
          <w:tcPr>
            <w:tcW w:w="0" w:type="auto"/>
          </w:tcPr>
          <w:p w14:paraId="10D13C6E" w14:textId="7A0CEA9F" w:rsidR="00454021" w:rsidRPr="00022E60" w:rsidRDefault="00454021" w:rsidP="00022E60">
            <w:r w:rsidRPr="00022E60">
              <w:t>Not applicable</w:t>
            </w:r>
          </w:p>
        </w:tc>
        <w:tc>
          <w:tcPr>
            <w:tcW w:w="0" w:type="auto"/>
          </w:tcPr>
          <w:p w14:paraId="2203C6D7" w14:textId="2DF84172" w:rsidR="00454021" w:rsidRPr="00022E60" w:rsidRDefault="00454021" w:rsidP="00022E60">
            <w:r w:rsidRPr="00022E60">
              <w:t>Confirmation of deleting patient profile</w:t>
            </w:r>
            <w:r w:rsidR="000C25B1" w:rsidRPr="00022E60">
              <w:t xml:space="preserve">. Id of the currently logged in patient must match the id in the </w:t>
            </w:r>
            <w:proofErr w:type="spellStart"/>
            <w:r w:rsidR="000C25B1" w:rsidRPr="00022E60">
              <w:t>uri</w:t>
            </w:r>
            <w:proofErr w:type="spellEnd"/>
          </w:p>
        </w:tc>
      </w:tr>
      <w:tr w:rsidR="00454021" w:rsidRPr="00022E60" w14:paraId="1F31B821" w14:textId="77777777" w:rsidTr="00454021">
        <w:tc>
          <w:tcPr>
            <w:tcW w:w="0" w:type="auto"/>
          </w:tcPr>
          <w:p w14:paraId="5F3E467F" w14:textId="24A0824F" w:rsidR="00454021" w:rsidRPr="00022E60" w:rsidRDefault="00454021" w:rsidP="00022E60">
            <w:r w:rsidRPr="00022E60">
              <w:t>/v1/patients/${id}/</w:t>
            </w:r>
            <w:r w:rsidR="00375BFD" w:rsidRPr="00022E60">
              <w:t>migraines</w:t>
            </w:r>
          </w:p>
        </w:tc>
        <w:tc>
          <w:tcPr>
            <w:tcW w:w="0" w:type="auto"/>
          </w:tcPr>
          <w:p w14:paraId="732354B2" w14:textId="797DECFA" w:rsidR="00454021" w:rsidRPr="00022E60" w:rsidRDefault="00454021" w:rsidP="00022E60">
            <w:r w:rsidRPr="00022E60">
              <w:t>GET</w:t>
            </w:r>
          </w:p>
        </w:tc>
        <w:tc>
          <w:tcPr>
            <w:tcW w:w="0" w:type="auto"/>
          </w:tcPr>
          <w:p w14:paraId="2D751359" w14:textId="6EF92F93" w:rsidR="00454021" w:rsidRPr="00022E60" w:rsidRDefault="00454021" w:rsidP="00022E60">
            <w:r w:rsidRPr="00022E60">
              <w:t>None</w:t>
            </w:r>
          </w:p>
        </w:tc>
        <w:tc>
          <w:tcPr>
            <w:tcW w:w="0" w:type="auto"/>
          </w:tcPr>
          <w:p w14:paraId="6724EA5F" w14:textId="67EBFC32" w:rsidR="00454021" w:rsidRPr="00022E60" w:rsidRDefault="000C25B1" w:rsidP="00022E60">
            <w:r w:rsidRPr="00022E60">
              <w:t>MIGRAINE_PATIENT</w:t>
            </w:r>
            <w:r w:rsidR="00A73FDC" w:rsidRPr="00022E60">
              <w:t xml:space="preserve"> and Id of currently logged patient must match the id in the </w:t>
            </w:r>
            <w:proofErr w:type="spellStart"/>
            <w:r w:rsidR="00A73FDC" w:rsidRPr="00022E60">
              <w:t>uri</w:t>
            </w:r>
            <w:proofErr w:type="spellEnd"/>
          </w:p>
        </w:tc>
        <w:tc>
          <w:tcPr>
            <w:tcW w:w="0" w:type="auto"/>
          </w:tcPr>
          <w:p w14:paraId="3EA7026F" w14:textId="540338D5" w:rsidR="00454021" w:rsidRPr="00022E60" w:rsidRDefault="000C25B1" w:rsidP="00022E60">
            <w:r w:rsidRPr="00022E60">
              <w:t>None</w:t>
            </w:r>
          </w:p>
        </w:tc>
        <w:tc>
          <w:tcPr>
            <w:tcW w:w="0" w:type="auto"/>
          </w:tcPr>
          <w:p w14:paraId="7F73F959" w14:textId="50FEE38F" w:rsidR="00454021" w:rsidRPr="00022E60" w:rsidRDefault="00454021" w:rsidP="00022E60">
            <w:r w:rsidRPr="00022E60">
              <w:t>Summary of journal entry for the user</w:t>
            </w:r>
          </w:p>
        </w:tc>
      </w:tr>
      <w:tr w:rsidR="00454021" w:rsidRPr="00022E60" w14:paraId="6F9B50C5" w14:textId="77777777" w:rsidTr="00454021">
        <w:tc>
          <w:tcPr>
            <w:tcW w:w="0" w:type="auto"/>
          </w:tcPr>
          <w:p w14:paraId="611187AD" w14:textId="5AD25D7B" w:rsidR="00454021" w:rsidRPr="00022E60" w:rsidRDefault="00454021" w:rsidP="00022E60">
            <w:r w:rsidRPr="00022E60">
              <w:t>/v1/patients/${id}/</w:t>
            </w:r>
            <w:r w:rsidR="00375BFD" w:rsidRPr="00022E60">
              <w:t>migraines</w:t>
            </w:r>
          </w:p>
        </w:tc>
        <w:tc>
          <w:tcPr>
            <w:tcW w:w="0" w:type="auto"/>
          </w:tcPr>
          <w:p w14:paraId="788EE311" w14:textId="44A45501" w:rsidR="00454021" w:rsidRPr="00022E60" w:rsidRDefault="00454021" w:rsidP="00022E60">
            <w:r w:rsidRPr="00022E60">
              <w:t>POST</w:t>
            </w:r>
          </w:p>
        </w:tc>
        <w:tc>
          <w:tcPr>
            <w:tcW w:w="0" w:type="auto"/>
          </w:tcPr>
          <w:p w14:paraId="1CAA009C" w14:textId="41F65D4F" w:rsidR="00454021" w:rsidRPr="00022E60" w:rsidRDefault="00454021" w:rsidP="00022E60">
            <w:r w:rsidRPr="00022E60">
              <w:t>New event information</w:t>
            </w:r>
          </w:p>
        </w:tc>
        <w:tc>
          <w:tcPr>
            <w:tcW w:w="0" w:type="auto"/>
          </w:tcPr>
          <w:p w14:paraId="4FF81811" w14:textId="51CC275D" w:rsidR="00454021" w:rsidRPr="00022E60" w:rsidRDefault="000C25B1" w:rsidP="00022E60">
            <w:r w:rsidRPr="00022E60">
              <w:t>MIGRAINE_PATIENT</w:t>
            </w:r>
            <w:r w:rsidR="00A73FDC" w:rsidRPr="00022E60">
              <w:t xml:space="preserve"> and Id of currently logged patient must match the id in the </w:t>
            </w:r>
            <w:proofErr w:type="spellStart"/>
            <w:r w:rsidR="00A73FDC" w:rsidRPr="00022E60">
              <w:t>uri</w:t>
            </w:r>
            <w:proofErr w:type="spellEnd"/>
          </w:p>
        </w:tc>
        <w:tc>
          <w:tcPr>
            <w:tcW w:w="0" w:type="auto"/>
          </w:tcPr>
          <w:p w14:paraId="40E616D8" w14:textId="0E40332E" w:rsidR="00454021" w:rsidRPr="00022E60" w:rsidRDefault="00454021" w:rsidP="00022E60">
            <w:r w:rsidRPr="00022E60">
              <w:t>Not applicable</w:t>
            </w:r>
          </w:p>
        </w:tc>
        <w:tc>
          <w:tcPr>
            <w:tcW w:w="0" w:type="auto"/>
          </w:tcPr>
          <w:p w14:paraId="560742D2" w14:textId="643BDFD4" w:rsidR="00454021" w:rsidRPr="00022E60" w:rsidRDefault="00454021" w:rsidP="00022E60">
            <w:r w:rsidRPr="00022E60">
              <w:t>Confirmation of success</w:t>
            </w:r>
          </w:p>
        </w:tc>
      </w:tr>
      <w:tr w:rsidR="00454021" w:rsidRPr="00022E60" w14:paraId="30964E12" w14:textId="77777777" w:rsidTr="00454021">
        <w:tc>
          <w:tcPr>
            <w:tcW w:w="0" w:type="auto"/>
          </w:tcPr>
          <w:p w14:paraId="517199F0" w14:textId="1ADF94E8" w:rsidR="00454021" w:rsidRPr="00022E60" w:rsidRDefault="00454021" w:rsidP="00022E60">
            <w:r w:rsidRPr="00022E60">
              <w:t>/v1/patients/${id}/</w:t>
            </w:r>
            <w:r w:rsidR="00375BFD" w:rsidRPr="00022E60">
              <w:t>mi</w:t>
            </w:r>
            <w:bookmarkStart w:id="0" w:name="_GoBack"/>
            <w:bookmarkEnd w:id="0"/>
            <w:r w:rsidR="00375BFD" w:rsidRPr="00022E60">
              <w:t>graines</w:t>
            </w:r>
            <w:r w:rsidRPr="00022E60">
              <w:t>/${id}</w:t>
            </w:r>
          </w:p>
        </w:tc>
        <w:tc>
          <w:tcPr>
            <w:tcW w:w="0" w:type="auto"/>
          </w:tcPr>
          <w:p w14:paraId="0E2B5EC3" w14:textId="31BA67B8" w:rsidR="00454021" w:rsidRPr="00022E60" w:rsidRDefault="00454021" w:rsidP="00022E60">
            <w:r w:rsidRPr="00022E60">
              <w:t>GET</w:t>
            </w:r>
          </w:p>
        </w:tc>
        <w:tc>
          <w:tcPr>
            <w:tcW w:w="0" w:type="auto"/>
          </w:tcPr>
          <w:p w14:paraId="30DF18C3" w14:textId="5729BB6F" w:rsidR="00454021" w:rsidRPr="00022E60" w:rsidRDefault="00454021" w:rsidP="00022E60">
            <w:r w:rsidRPr="00022E60">
              <w:t>None</w:t>
            </w:r>
          </w:p>
        </w:tc>
        <w:tc>
          <w:tcPr>
            <w:tcW w:w="0" w:type="auto"/>
          </w:tcPr>
          <w:p w14:paraId="175A2DF3" w14:textId="787DD349" w:rsidR="00454021" w:rsidRPr="00022E60" w:rsidRDefault="000C25B1" w:rsidP="00022E60">
            <w:r w:rsidRPr="00022E60">
              <w:t>MIGRAINE_PATIENT</w:t>
            </w:r>
            <w:r w:rsidR="00A73FDC" w:rsidRPr="00022E60">
              <w:t xml:space="preserve"> and Id of currently logged patient must match the id in the </w:t>
            </w:r>
            <w:proofErr w:type="spellStart"/>
            <w:r w:rsidR="00A73FDC" w:rsidRPr="00022E60">
              <w:t>uri</w:t>
            </w:r>
            <w:proofErr w:type="spellEnd"/>
          </w:p>
        </w:tc>
        <w:tc>
          <w:tcPr>
            <w:tcW w:w="0" w:type="auto"/>
          </w:tcPr>
          <w:p w14:paraId="4ECEF1D2" w14:textId="01F73755" w:rsidR="00454021" w:rsidRPr="00022E60" w:rsidRDefault="000C25B1" w:rsidP="00022E60">
            <w:r w:rsidRPr="00022E60">
              <w:t>None</w:t>
            </w:r>
          </w:p>
        </w:tc>
        <w:tc>
          <w:tcPr>
            <w:tcW w:w="0" w:type="auto"/>
          </w:tcPr>
          <w:p w14:paraId="79C5B3F9" w14:textId="6806B0EA" w:rsidR="00454021" w:rsidRPr="00022E60" w:rsidRDefault="00454021" w:rsidP="00022E60">
            <w:r w:rsidRPr="00022E60">
              <w:t>Details of migraine event</w:t>
            </w:r>
          </w:p>
        </w:tc>
      </w:tr>
      <w:tr w:rsidR="00454021" w:rsidRPr="00022E60" w14:paraId="00D1FB4F" w14:textId="77777777" w:rsidTr="00454021">
        <w:tc>
          <w:tcPr>
            <w:tcW w:w="0" w:type="auto"/>
          </w:tcPr>
          <w:p w14:paraId="375704CB" w14:textId="1E7980C9" w:rsidR="00454021" w:rsidRPr="00022E60" w:rsidRDefault="00454021" w:rsidP="00022E60">
            <w:r w:rsidRPr="00022E60">
              <w:t>/v1/patients/${id}/</w:t>
            </w:r>
            <w:r w:rsidR="00375BFD" w:rsidRPr="00022E60">
              <w:t>migraines</w:t>
            </w:r>
            <w:r w:rsidRPr="00022E60">
              <w:t>/${id}</w:t>
            </w:r>
          </w:p>
        </w:tc>
        <w:tc>
          <w:tcPr>
            <w:tcW w:w="0" w:type="auto"/>
          </w:tcPr>
          <w:p w14:paraId="205FB7CA" w14:textId="41DDEFF3" w:rsidR="00454021" w:rsidRPr="00022E60" w:rsidRDefault="00454021" w:rsidP="00022E60">
            <w:r w:rsidRPr="00022E60">
              <w:t>PUT</w:t>
            </w:r>
          </w:p>
        </w:tc>
        <w:tc>
          <w:tcPr>
            <w:tcW w:w="0" w:type="auto"/>
          </w:tcPr>
          <w:p w14:paraId="131A8445" w14:textId="7A4B0CF6" w:rsidR="00454021" w:rsidRPr="00022E60" w:rsidRDefault="00454021" w:rsidP="00022E60">
            <w:r w:rsidRPr="00022E60">
              <w:t>Update event details</w:t>
            </w:r>
          </w:p>
        </w:tc>
        <w:tc>
          <w:tcPr>
            <w:tcW w:w="0" w:type="auto"/>
          </w:tcPr>
          <w:p w14:paraId="46C7E892" w14:textId="6C688D66" w:rsidR="00454021" w:rsidRPr="00022E60" w:rsidRDefault="00A73FDC" w:rsidP="00022E60">
            <w:r w:rsidRPr="00022E60">
              <w:t xml:space="preserve">MIGRAINE_PATIENT and Id of currently logged patient must match the id in the </w:t>
            </w:r>
            <w:proofErr w:type="spellStart"/>
            <w:r w:rsidRPr="00022E60">
              <w:t>uri</w:t>
            </w:r>
            <w:proofErr w:type="spellEnd"/>
          </w:p>
        </w:tc>
        <w:tc>
          <w:tcPr>
            <w:tcW w:w="0" w:type="auto"/>
          </w:tcPr>
          <w:p w14:paraId="7B511445" w14:textId="79A1946C" w:rsidR="00454021" w:rsidRPr="00022E60" w:rsidRDefault="00454021" w:rsidP="00022E60">
            <w:r w:rsidRPr="00022E60">
              <w:t>Not applicable</w:t>
            </w:r>
          </w:p>
        </w:tc>
        <w:tc>
          <w:tcPr>
            <w:tcW w:w="0" w:type="auto"/>
          </w:tcPr>
          <w:p w14:paraId="708386A9" w14:textId="2CE71997" w:rsidR="00454021" w:rsidRPr="00022E60" w:rsidRDefault="00454021" w:rsidP="00022E60">
            <w:r w:rsidRPr="00022E60">
              <w:t>Confirmation of success</w:t>
            </w:r>
          </w:p>
        </w:tc>
      </w:tr>
      <w:tr w:rsidR="00454021" w:rsidRPr="00022E60" w14:paraId="6F3995BA" w14:textId="77777777" w:rsidTr="00454021">
        <w:tc>
          <w:tcPr>
            <w:tcW w:w="0" w:type="auto"/>
          </w:tcPr>
          <w:p w14:paraId="6695BD92" w14:textId="79F8732E" w:rsidR="00454021" w:rsidRPr="00022E60" w:rsidRDefault="00454021" w:rsidP="00022E60">
            <w:r w:rsidRPr="00022E60">
              <w:t>/v1/patients/${id}/</w:t>
            </w:r>
            <w:r w:rsidR="00375BFD" w:rsidRPr="00022E60">
              <w:t>migraines</w:t>
            </w:r>
            <w:r w:rsidRPr="00022E60">
              <w:t>/${id}</w:t>
            </w:r>
          </w:p>
        </w:tc>
        <w:tc>
          <w:tcPr>
            <w:tcW w:w="0" w:type="auto"/>
          </w:tcPr>
          <w:p w14:paraId="19966DB2" w14:textId="47EE6E56" w:rsidR="00454021" w:rsidRPr="00022E60" w:rsidRDefault="00454021" w:rsidP="00022E60">
            <w:r w:rsidRPr="00022E60">
              <w:t>DELETE</w:t>
            </w:r>
          </w:p>
        </w:tc>
        <w:tc>
          <w:tcPr>
            <w:tcW w:w="0" w:type="auto"/>
          </w:tcPr>
          <w:p w14:paraId="3AFB0F78" w14:textId="210BA406" w:rsidR="00454021" w:rsidRPr="00022E60" w:rsidRDefault="00454021" w:rsidP="00022E60">
            <w:r w:rsidRPr="00022E60">
              <w:t>None</w:t>
            </w:r>
          </w:p>
        </w:tc>
        <w:tc>
          <w:tcPr>
            <w:tcW w:w="0" w:type="auto"/>
          </w:tcPr>
          <w:p w14:paraId="62402568" w14:textId="255DB297" w:rsidR="00454021" w:rsidRPr="00022E60" w:rsidRDefault="00A73FDC" w:rsidP="00022E60">
            <w:r w:rsidRPr="00022E60">
              <w:t xml:space="preserve">MIGRAINE_PATIENT and Id of currently logged patient must match the id in the </w:t>
            </w:r>
            <w:proofErr w:type="spellStart"/>
            <w:r w:rsidRPr="00022E60">
              <w:t>uri</w:t>
            </w:r>
            <w:proofErr w:type="spellEnd"/>
          </w:p>
        </w:tc>
        <w:tc>
          <w:tcPr>
            <w:tcW w:w="0" w:type="auto"/>
          </w:tcPr>
          <w:p w14:paraId="4C8D4536" w14:textId="7E321442" w:rsidR="00454021" w:rsidRPr="00022E60" w:rsidRDefault="00454021" w:rsidP="00022E60">
            <w:r w:rsidRPr="00022E60">
              <w:t>Not applicable</w:t>
            </w:r>
          </w:p>
        </w:tc>
        <w:tc>
          <w:tcPr>
            <w:tcW w:w="0" w:type="auto"/>
          </w:tcPr>
          <w:p w14:paraId="62A5018E" w14:textId="43947B7B" w:rsidR="00454021" w:rsidRPr="00022E60" w:rsidRDefault="00454021" w:rsidP="00022E60">
            <w:r w:rsidRPr="00022E60">
              <w:t>Confirmation of success</w:t>
            </w:r>
          </w:p>
        </w:tc>
      </w:tr>
      <w:tr w:rsidR="00454021" w:rsidRPr="00022E60" w14:paraId="7D875E51" w14:textId="77777777" w:rsidTr="00454021">
        <w:tc>
          <w:tcPr>
            <w:tcW w:w="0" w:type="auto"/>
          </w:tcPr>
          <w:p w14:paraId="7610E3E9" w14:textId="758D3E57" w:rsidR="00454021" w:rsidRPr="00022E60" w:rsidRDefault="00454021" w:rsidP="00022E60">
            <w:r w:rsidRPr="00022E60">
              <w:t>/v1/patients/${id}/triggers</w:t>
            </w:r>
          </w:p>
        </w:tc>
        <w:tc>
          <w:tcPr>
            <w:tcW w:w="0" w:type="auto"/>
          </w:tcPr>
          <w:p w14:paraId="01045CD5" w14:textId="469D90C8" w:rsidR="00454021" w:rsidRPr="00022E60" w:rsidRDefault="00454021" w:rsidP="00022E60">
            <w:r w:rsidRPr="00022E60">
              <w:t>GET</w:t>
            </w:r>
          </w:p>
        </w:tc>
        <w:tc>
          <w:tcPr>
            <w:tcW w:w="0" w:type="auto"/>
          </w:tcPr>
          <w:p w14:paraId="1F69FC2C" w14:textId="25C82831" w:rsidR="00454021" w:rsidRPr="00022E60" w:rsidRDefault="00454021" w:rsidP="00022E60">
            <w:r w:rsidRPr="00022E60">
              <w:t>None</w:t>
            </w:r>
          </w:p>
        </w:tc>
        <w:tc>
          <w:tcPr>
            <w:tcW w:w="0" w:type="auto"/>
          </w:tcPr>
          <w:p w14:paraId="480880C7" w14:textId="07CEFB22" w:rsidR="00454021" w:rsidRPr="00022E60" w:rsidRDefault="00A73FDC" w:rsidP="00022E60">
            <w:r w:rsidRPr="00022E60">
              <w:t xml:space="preserve">MIGRAINE_PATIENT and Id of currently logged patient must match the id in the </w:t>
            </w:r>
            <w:proofErr w:type="spellStart"/>
            <w:r w:rsidRPr="00022E60">
              <w:t>uri</w:t>
            </w:r>
            <w:proofErr w:type="spellEnd"/>
          </w:p>
        </w:tc>
        <w:tc>
          <w:tcPr>
            <w:tcW w:w="0" w:type="auto"/>
          </w:tcPr>
          <w:p w14:paraId="3FFBDE94" w14:textId="51E7E351" w:rsidR="00454021" w:rsidRPr="00022E60" w:rsidRDefault="00454021" w:rsidP="00022E60">
            <w:r w:rsidRPr="00022E60">
              <w:t>Not applicable</w:t>
            </w:r>
          </w:p>
        </w:tc>
        <w:tc>
          <w:tcPr>
            <w:tcW w:w="0" w:type="auto"/>
          </w:tcPr>
          <w:p w14:paraId="3C96BAC1" w14:textId="3617D548" w:rsidR="00454021" w:rsidRPr="00022E60" w:rsidRDefault="00454021" w:rsidP="00022E60">
            <w:r w:rsidRPr="00022E60">
              <w:t>List of triggers. Includes static and personal triggers</w:t>
            </w:r>
          </w:p>
        </w:tc>
      </w:tr>
      <w:tr w:rsidR="00454021" w:rsidRPr="00022E60" w14:paraId="6F63F553" w14:textId="77777777" w:rsidTr="00454021">
        <w:tc>
          <w:tcPr>
            <w:tcW w:w="0" w:type="auto"/>
          </w:tcPr>
          <w:p w14:paraId="3D6BD1D5" w14:textId="68C760B8" w:rsidR="00454021" w:rsidRPr="00022E60" w:rsidRDefault="00454021" w:rsidP="00022E60">
            <w:r w:rsidRPr="00022E60">
              <w:t>/v1/patients/${id}/triggers</w:t>
            </w:r>
          </w:p>
        </w:tc>
        <w:tc>
          <w:tcPr>
            <w:tcW w:w="0" w:type="auto"/>
          </w:tcPr>
          <w:p w14:paraId="6C5DA5DB" w14:textId="43D65E84" w:rsidR="00454021" w:rsidRPr="00022E60" w:rsidRDefault="00454021" w:rsidP="00022E60">
            <w:r w:rsidRPr="00022E60">
              <w:t>POST</w:t>
            </w:r>
          </w:p>
        </w:tc>
        <w:tc>
          <w:tcPr>
            <w:tcW w:w="0" w:type="auto"/>
          </w:tcPr>
          <w:p w14:paraId="5FB0A2FD" w14:textId="482A28BE" w:rsidR="00454021" w:rsidRPr="00022E60" w:rsidRDefault="00454021" w:rsidP="00022E60">
            <w:r w:rsidRPr="00022E60">
              <w:t>New trigger details</w:t>
            </w:r>
          </w:p>
        </w:tc>
        <w:tc>
          <w:tcPr>
            <w:tcW w:w="0" w:type="auto"/>
          </w:tcPr>
          <w:p w14:paraId="24F91E02" w14:textId="4B386172" w:rsidR="00454021" w:rsidRPr="00022E60" w:rsidRDefault="00A73FDC" w:rsidP="00022E60">
            <w:r w:rsidRPr="00022E60">
              <w:t xml:space="preserve">MIGRAINE_PATIENT and Id of currently logged patient must match the id in the </w:t>
            </w:r>
            <w:proofErr w:type="spellStart"/>
            <w:r w:rsidRPr="00022E60">
              <w:t>uri</w:t>
            </w:r>
            <w:proofErr w:type="spellEnd"/>
          </w:p>
        </w:tc>
        <w:tc>
          <w:tcPr>
            <w:tcW w:w="0" w:type="auto"/>
          </w:tcPr>
          <w:p w14:paraId="1669BB6C" w14:textId="094130C8" w:rsidR="00454021" w:rsidRPr="00022E60" w:rsidRDefault="00454021" w:rsidP="00022E60">
            <w:r w:rsidRPr="00022E60">
              <w:t>Not applicable</w:t>
            </w:r>
          </w:p>
        </w:tc>
        <w:tc>
          <w:tcPr>
            <w:tcW w:w="0" w:type="auto"/>
          </w:tcPr>
          <w:p w14:paraId="7147ED35" w14:textId="4DDC6C50" w:rsidR="00454021" w:rsidRPr="00022E60" w:rsidRDefault="00454021" w:rsidP="00022E60">
            <w:r w:rsidRPr="00022E60">
              <w:t>Confirmation of success</w:t>
            </w:r>
          </w:p>
        </w:tc>
      </w:tr>
      <w:tr w:rsidR="00454021" w:rsidRPr="00022E60" w14:paraId="095C4899" w14:textId="77777777" w:rsidTr="00454021">
        <w:tc>
          <w:tcPr>
            <w:tcW w:w="0" w:type="auto"/>
          </w:tcPr>
          <w:p w14:paraId="054BB638" w14:textId="73BC9388" w:rsidR="00454021" w:rsidRPr="00022E60" w:rsidRDefault="00454021" w:rsidP="00022E60">
            <w:r w:rsidRPr="00022E60">
              <w:t>/v1/patients/${id}/</w:t>
            </w:r>
            <w:proofErr w:type="spellStart"/>
            <w:r w:rsidRPr="00022E60">
              <w:t>reliefActions</w:t>
            </w:r>
            <w:proofErr w:type="spellEnd"/>
          </w:p>
        </w:tc>
        <w:tc>
          <w:tcPr>
            <w:tcW w:w="0" w:type="auto"/>
          </w:tcPr>
          <w:p w14:paraId="449A255F" w14:textId="2474C277" w:rsidR="00454021" w:rsidRPr="00022E60" w:rsidRDefault="00454021" w:rsidP="00022E60">
            <w:r w:rsidRPr="00022E60">
              <w:t>GET</w:t>
            </w:r>
          </w:p>
        </w:tc>
        <w:tc>
          <w:tcPr>
            <w:tcW w:w="0" w:type="auto"/>
          </w:tcPr>
          <w:p w14:paraId="68989759" w14:textId="2E552506" w:rsidR="00454021" w:rsidRPr="00022E60" w:rsidRDefault="00454021" w:rsidP="00022E60">
            <w:r w:rsidRPr="00022E60">
              <w:t>None</w:t>
            </w:r>
          </w:p>
        </w:tc>
        <w:tc>
          <w:tcPr>
            <w:tcW w:w="0" w:type="auto"/>
          </w:tcPr>
          <w:p w14:paraId="336F14D6" w14:textId="74294D18" w:rsidR="00454021" w:rsidRPr="00022E60" w:rsidRDefault="00A73FDC" w:rsidP="00022E60">
            <w:r w:rsidRPr="00022E60">
              <w:t xml:space="preserve">MIGRAINE_PATIENT and Id of currently logged patient must match the id in the </w:t>
            </w:r>
            <w:proofErr w:type="spellStart"/>
            <w:r w:rsidRPr="00022E60">
              <w:t>uri</w:t>
            </w:r>
            <w:proofErr w:type="spellEnd"/>
          </w:p>
        </w:tc>
        <w:tc>
          <w:tcPr>
            <w:tcW w:w="0" w:type="auto"/>
          </w:tcPr>
          <w:p w14:paraId="40F30DCB" w14:textId="0400F2CB" w:rsidR="00454021" w:rsidRPr="00022E60" w:rsidRDefault="00454021" w:rsidP="00022E60">
            <w:r w:rsidRPr="00022E60">
              <w:t>Not applicable</w:t>
            </w:r>
          </w:p>
        </w:tc>
        <w:tc>
          <w:tcPr>
            <w:tcW w:w="0" w:type="auto"/>
          </w:tcPr>
          <w:p w14:paraId="47650421" w14:textId="5197BFE9" w:rsidR="00454021" w:rsidRPr="00022E60" w:rsidRDefault="00454021" w:rsidP="00022E60">
            <w:r w:rsidRPr="00022E60">
              <w:t>List of relief actions. Includes static and personal relief actions</w:t>
            </w:r>
          </w:p>
        </w:tc>
      </w:tr>
      <w:tr w:rsidR="00454021" w:rsidRPr="00022E60" w14:paraId="77B77290" w14:textId="77777777" w:rsidTr="00454021">
        <w:tc>
          <w:tcPr>
            <w:tcW w:w="0" w:type="auto"/>
          </w:tcPr>
          <w:p w14:paraId="4EA5CD2D" w14:textId="11150B28" w:rsidR="00454021" w:rsidRPr="00022E60" w:rsidRDefault="00454021" w:rsidP="00022E60">
            <w:r w:rsidRPr="00022E60">
              <w:t>/v1/patients/${id}/</w:t>
            </w:r>
            <w:proofErr w:type="spellStart"/>
            <w:r w:rsidRPr="00022E60">
              <w:t>reliefActions</w:t>
            </w:r>
            <w:proofErr w:type="spellEnd"/>
          </w:p>
        </w:tc>
        <w:tc>
          <w:tcPr>
            <w:tcW w:w="0" w:type="auto"/>
          </w:tcPr>
          <w:p w14:paraId="49BD1396" w14:textId="6F59BB1F" w:rsidR="00454021" w:rsidRPr="00022E60" w:rsidRDefault="00454021" w:rsidP="00022E60">
            <w:r w:rsidRPr="00022E60">
              <w:t>POST</w:t>
            </w:r>
          </w:p>
        </w:tc>
        <w:tc>
          <w:tcPr>
            <w:tcW w:w="0" w:type="auto"/>
          </w:tcPr>
          <w:p w14:paraId="75A52BF8" w14:textId="0124845E" w:rsidR="00454021" w:rsidRPr="00022E60" w:rsidRDefault="00454021" w:rsidP="00022E60">
            <w:r w:rsidRPr="00022E60">
              <w:t>New relief action details</w:t>
            </w:r>
          </w:p>
        </w:tc>
        <w:tc>
          <w:tcPr>
            <w:tcW w:w="0" w:type="auto"/>
          </w:tcPr>
          <w:p w14:paraId="74FAFCAD" w14:textId="09227E1C" w:rsidR="00454021" w:rsidRPr="00022E60" w:rsidRDefault="00A73FDC" w:rsidP="00022E60">
            <w:r w:rsidRPr="00022E60">
              <w:t xml:space="preserve">MIGRAINE_PATIENT and Id of currently logged patient must match the id in the </w:t>
            </w:r>
            <w:proofErr w:type="spellStart"/>
            <w:r w:rsidRPr="00022E60">
              <w:t>uri</w:t>
            </w:r>
            <w:proofErr w:type="spellEnd"/>
          </w:p>
        </w:tc>
        <w:tc>
          <w:tcPr>
            <w:tcW w:w="0" w:type="auto"/>
          </w:tcPr>
          <w:p w14:paraId="5C94B810" w14:textId="477F2D55" w:rsidR="00454021" w:rsidRPr="00022E60" w:rsidRDefault="00454021" w:rsidP="00022E60">
            <w:r w:rsidRPr="00022E60">
              <w:t>Not applicable</w:t>
            </w:r>
          </w:p>
        </w:tc>
        <w:tc>
          <w:tcPr>
            <w:tcW w:w="0" w:type="auto"/>
          </w:tcPr>
          <w:p w14:paraId="5066181A" w14:textId="4F1E6BE2" w:rsidR="00454021" w:rsidRPr="00022E60" w:rsidRDefault="00454021" w:rsidP="00022E60">
            <w:r w:rsidRPr="00022E60">
              <w:t>Confirmation of success</w:t>
            </w:r>
          </w:p>
        </w:tc>
      </w:tr>
      <w:tr w:rsidR="00454021" w:rsidRPr="00022E60" w14:paraId="2DA08C61" w14:textId="77777777" w:rsidTr="00454021">
        <w:tc>
          <w:tcPr>
            <w:tcW w:w="0" w:type="auto"/>
          </w:tcPr>
          <w:p w14:paraId="3DEA66AA" w14:textId="3ADF3F71" w:rsidR="00454021" w:rsidRPr="00022E60" w:rsidRDefault="00454021" w:rsidP="00022E60">
            <w:r w:rsidRPr="00022E60">
              <w:t>/v1/patients/${id}/</w:t>
            </w:r>
            <w:proofErr w:type="spellStart"/>
            <w:r w:rsidRPr="00022E60">
              <w:t>reliefMedications</w:t>
            </w:r>
            <w:proofErr w:type="spellEnd"/>
          </w:p>
        </w:tc>
        <w:tc>
          <w:tcPr>
            <w:tcW w:w="0" w:type="auto"/>
          </w:tcPr>
          <w:p w14:paraId="64716916" w14:textId="254CC318" w:rsidR="00454021" w:rsidRPr="00022E60" w:rsidRDefault="00454021" w:rsidP="00022E60">
            <w:r w:rsidRPr="00022E60">
              <w:t>GET</w:t>
            </w:r>
          </w:p>
        </w:tc>
        <w:tc>
          <w:tcPr>
            <w:tcW w:w="0" w:type="auto"/>
          </w:tcPr>
          <w:p w14:paraId="6DD96F52" w14:textId="0CE53E66" w:rsidR="00454021" w:rsidRPr="00022E60" w:rsidRDefault="00454021" w:rsidP="00022E60">
            <w:r w:rsidRPr="00022E60">
              <w:t>None</w:t>
            </w:r>
          </w:p>
        </w:tc>
        <w:tc>
          <w:tcPr>
            <w:tcW w:w="0" w:type="auto"/>
          </w:tcPr>
          <w:p w14:paraId="69B32B80" w14:textId="17F74A41" w:rsidR="00454021" w:rsidRPr="00022E60" w:rsidRDefault="00A73FDC" w:rsidP="00022E60">
            <w:r w:rsidRPr="00022E60">
              <w:t xml:space="preserve">MIGRAINE_PATIENT and Id of currently logged patient must match the id in the </w:t>
            </w:r>
            <w:proofErr w:type="spellStart"/>
            <w:r w:rsidRPr="00022E60">
              <w:t>uri</w:t>
            </w:r>
            <w:proofErr w:type="spellEnd"/>
          </w:p>
        </w:tc>
        <w:tc>
          <w:tcPr>
            <w:tcW w:w="0" w:type="auto"/>
          </w:tcPr>
          <w:p w14:paraId="49908012" w14:textId="5BBC8124" w:rsidR="00454021" w:rsidRPr="00022E60" w:rsidRDefault="00454021" w:rsidP="00022E60">
            <w:r w:rsidRPr="00022E60">
              <w:t>Not applicable</w:t>
            </w:r>
          </w:p>
        </w:tc>
        <w:tc>
          <w:tcPr>
            <w:tcW w:w="0" w:type="auto"/>
          </w:tcPr>
          <w:p w14:paraId="478DFFF1" w14:textId="3C702E60" w:rsidR="00454021" w:rsidRPr="00022E60" w:rsidRDefault="00454021" w:rsidP="00022E60">
            <w:r w:rsidRPr="00022E60">
              <w:t>List of relief medications. Includes static and personal relief medications</w:t>
            </w:r>
          </w:p>
        </w:tc>
      </w:tr>
      <w:tr w:rsidR="00454021" w:rsidRPr="00022E60" w14:paraId="73C89B19" w14:textId="77777777" w:rsidTr="00454021">
        <w:tc>
          <w:tcPr>
            <w:tcW w:w="0" w:type="auto"/>
          </w:tcPr>
          <w:p w14:paraId="509173C1" w14:textId="71F310C1" w:rsidR="00454021" w:rsidRPr="00022E60" w:rsidRDefault="00454021" w:rsidP="00022E60">
            <w:r w:rsidRPr="00022E60">
              <w:t>/v1/patients/${id}/</w:t>
            </w:r>
            <w:proofErr w:type="spellStart"/>
            <w:r w:rsidRPr="00022E60">
              <w:t>reliefMedications</w:t>
            </w:r>
            <w:proofErr w:type="spellEnd"/>
          </w:p>
        </w:tc>
        <w:tc>
          <w:tcPr>
            <w:tcW w:w="0" w:type="auto"/>
          </w:tcPr>
          <w:p w14:paraId="7712A048" w14:textId="14D6B3ED" w:rsidR="00454021" w:rsidRPr="00022E60" w:rsidRDefault="00454021" w:rsidP="00022E60">
            <w:r w:rsidRPr="00022E60">
              <w:t>POST</w:t>
            </w:r>
          </w:p>
        </w:tc>
        <w:tc>
          <w:tcPr>
            <w:tcW w:w="0" w:type="auto"/>
          </w:tcPr>
          <w:p w14:paraId="209BDCF3" w14:textId="1B2143C6" w:rsidR="00454021" w:rsidRPr="00022E60" w:rsidRDefault="00454021" w:rsidP="00022E60">
            <w:r w:rsidRPr="00022E60">
              <w:t>New relief medication details</w:t>
            </w:r>
          </w:p>
        </w:tc>
        <w:tc>
          <w:tcPr>
            <w:tcW w:w="0" w:type="auto"/>
          </w:tcPr>
          <w:p w14:paraId="139D00A6" w14:textId="62189062" w:rsidR="00454021" w:rsidRPr="00022E60" w:rsidRDefault="00A73FDC" w:rsidP="00022E60">
            <w:r w:rsidRPr="00022E60">
              <w:t xml:space="preserve">MIGRAINE_PATIENT and Id of currently logged patient must match the id in the </w:t>
            </w:r>
            <w:proofErr w:type="spellStart"/>
            <w:r w:rsidRPr="00022E60">
              <w:t>uri</w:t>
            </w:r>
            <w:proofErr w:type="spellEnd"/>
          </w:p>
        </w:tc>
        <w:tc>
          <w:tcPr>
            <w:tcW w:w="0" w:type="auto"/>
          </w:tcPr>
          <w:p w14:paraId="1678143F" w14:textId="1998BD25" w:rsidR="00454021" w:rsidRPr="00022E60" w:rsidRDefault="00454021" w:rsidP="00022E60">
            <w:r w:rsidRPr="00022E60">
              <w:t>Not applicable</w:t>
            </w:r>
          </w:p>
        </w:tc>
        <w:tc>
          <w:tcPr>
            <w:tcW w:w="0" w:type="auto"/>
          </w:tcPr>
          <w:p w14:paraId="17AD70AF" w14:textId="45405BE0" w:rsidR="00454021" w:rsidRPr="00022E60" w:rsidRDefault="00454021" w:rsidP="00022E60">
            <w:r w:rsidRPr="00022E60">
              <w:t>Confirmation of success</w:t>
            </w:r>
          </w:p>
        </w:tc>
      </w:tr>
      <w:tr w:rsidR="00454021" w:rsidRPr="00022E60" w14:paraId="78929CA9" w14:textId="77777777" w:rsidTr="00454021">
        <w:tc>
          <w:tcPr>
            <w:tcW w:w="0" w:type="auto"/>
          </w:tcPr>
          <w:p w14:paraId="29216AEE" w14:textId="6CB3B0FE" w:rsidR="00454021" w:rsidRPr="00022E60" w:rsidRDefault="00454021" w:rsidP="00022E60">
            <w:r w:rsidRPr="00022E60">
              <w:t>/v1/patients/${id}/</w:t>
            </w:r>
            <w:proofErr w:type="spellStart"/>
            <w:r w:rsidRPr="00022E60">
              <w:t>affectedActivities</w:t>
            </w:r>
            <w:proofErr w:type="spellEnd"/>
          </w:p>
        </w:tc>
        <w:tc>
          <w:tcPr>
            <w:tcW w:w="0" w:type="auto"/>
          </w:tcPr>
          <w:p w14:paraId="020FF0BA" w14:textId="4499E341" w:rsidR="00454021" w:rsidRPr="00022E60" w:rsidRDefault="00454021" w:rsidP="00022E60">
            <w:r w:rsidRPr="00022E60">
              <w:t>GET</w:t>
            </w:r>
          </w:p>
        </w:tc>
        <w:tc>
          <w:tcPr>
            <w:tcW w:w="0" w:type="auto"/>
          </w:tcPr>
          <w:p w14:paraId="3892AEE4" w14:textId="51117857" w:rsidR="00454021" w:rsidRPr="00022E60" w:rsidRDefault="00454021" w:rsidP="00022E60">
            <w:r w:rsidRPr="00022E60">
              <w:t>None</w:t>
            </w:r>
          </w:p>
        </w:tc>
        <w:tc>
          <w:tcPr>
            <w:tcW w:w="0" w:type="auto"/>
          </w:tcPr>
          <w:p w14:paraId="5958A34E" w14:textId="26FE5CD2" w:rsidR="00454021" w:rsidRPr="00022E60" w:rsidRDefault="00A73FDC" w:rsidP="00022E60">
            <w:r w:rsidRPr="00022E60">
              <w:t xml:space="preserve">MIGRAINE_PATIENT and Id of currently logged patient must match the id in the </w:t>
            </w:r>
            <w:proofErr w:type="spellStart"/>
            <w:r w:rsidRPr="00022E60">
              <w:t>uri</w:t>
            </w:r>
            <w:proofErr w:type="spellEnd"/>
          </w:p>
        </w:tc>
        <w:tc>
          <w:tcPr>
            <w:tcW w:w="0" w:type="auto"/>
          </w:tcPr>
          <w:p w14:paraId="6E4C37D2" w14:textId="092E895E" w:rsidR="00454021" w:rsidRPr="00022E60" w:rsidRDefault="00454021" w:rsidP="00022E60">
            <w:r w:rsidRPr="00022E60">
              <w:t>Not applicable</w:t>
            </w:r>
          </w:p>
        </w:tc>
        <w:tc>
          <w:tcPr>
            <w:tcW w:w="0" w:type="auto"/>
          </w:tcPr>
          <w:p w14:paraId="7D065FB5" w14:textId="1F005595" w:rsidR="00454021" w:rsidRPr="00022E60" w:rsidRDefault="00454021" w:rsidP="00022E60">
            <w:r w:rsidRPr="00022E60">
              <w:t>List of affected activities. Includes static and personal affected activities</w:t>
            </w:r>
          </w:p>
        </w:tc>
      </w:tr>
      <w:tr w:rsidR="00454021" w:rsidRPr="00022E60" w14:paraId="0CC72CE6" w14:textId="77777777" w:rsidTr="00454021">
        <w:tc>
          <w:tcPr>
            <w:tcW w:w="0" w:type="auto"/>
          </w:tcPr>
          <w:p w14:paraId="50B7CE8F" w14:textId="50121D4A" w:rsidR="00454021" w:rsidRPr="00022E60" w:rsidRDefault="00454021" w:rsidP="00022E60">
            <w:r w:rsidRPr="00022E60">
              <w:t>/v1/patients/${id}/</w:t>
            </w:r>
            <w:proofErr w:type="spellStart"/>
            <w:r w:rsidRPr="00022E60">
              <w:t>affectedActivities</w:t>
            </w:r>
            <w:proofErr w:type="spellEnd"/>
          </w:p>
        </w:tc>
        <w:tc>
          <w:tcPr>
            <w:tcW w:w="0" w:type="auto"/>
          </w:tcPr>
          <w:p w14:paraId="367C34CB" w14:textId="61FA8064" w:rsidR="00454021" w:rsidRPr="00022E60" w:rsidRDefault="00454021" w:rsidP="00022E60">
            <w:r w:rsidRPr="00022E60">
              <w:t>POST</w:t>
            </w:r>
          </w:p>
        </w:tc>
        <w:tc>
          <w:tcPr>
            <w:tcW w:w="0" w:type="auto"/>
          </w:tcPr>
          <w:p w14:paraId="5602185A" w14:textId="621C545E" w:rsidR="00454021" w:rsidRPr="00022E60" w:rsidRDefault="00454021" w:rsidP="00022E60">
            <w:r w:rsidRPr="00022E60">
              <w:t>New affected activity details</w:t>
            </w:r>
          </w:p>
        </w:tc>
        <w:tc>
          <w:tcPr>
            <w:tcW w:w="0" w:type="auto"/>
          </w:tcPr>
          <w:p w14:paraId="4AF2D252" w14:textId="18619C07" w:rsidR="00454021" w:rsidRPr="00022E60" w:rsidRDefault="00A73FDC" w:rsidP="00022E60">
            <w:r w:rsidRPr="00022E60">
              <w:t xml:space="preserve">MIGRAINE_PATIENT and Id of currently logged patient must match the id in the </w:t>
            </w:r>
            <w:proofErr w:type="spellStart"/>
            <w:r w:rsidRPr="00022E60">
              <w:t>uri</w:t>
            </w:r>
            <w:proofErr w:type="spellEnd"/>
          </w:p>
        </w:tc>
        <w:tc>
          <w:tcPr>
            <w:tcW w:w="0" w:type="auto"/>
          </w:tcPr>
          <w:p w14:paraId="296D0EE9" w14:textId="387DBE1B" w:rsidR="00454021" w:rsidRPr="00022E60" w:rsidRDefault="00454021" w:rsidP="00022E60">
            <w:r w:rsidRPr="00022E60">
              <w:t>Not applicable</w:t>
            </w:r>
          </w:p>
        </w:tc>
        <w:tc>
          <w:tcPr>
            <w:tcW w:w="0" w:type="auto"/>
          </w:tcPr>
          <w:p w14:paraId="57E1CECB" w14:textId="142D0643" w:rsidR="00454021" w:rsidRPr="00022E60" w:rsidRDefault="00454021" w:rsidP="00022E60">
            <w:r w:rsidRPr="00022E60">
              <w:t>Confirmation of success</w:t>
            </w:r>
          </w:p>
        </w:tc>
      </w:tr>
      <w:tr w:rsidR="006356E2" w:rsidRPr="00022E60" w14:paraId="222EED0C" w14:textId="77777777" w:rsidTr="00454021">
        <w:tc>
          <w:tcPr>
            <w:tcW w:w="0" w:type="auto"/>
          </w:tcPr>
          <w:p w14:paraId="15EE62A8" w14:textId="78928791" w:rsidR="006356E2" w:rsidRPr="00022E60" w:rsidRDefault="006356E2" w:rsidP="00022E60">
            <w:r w:rsidRPr="00022E60">
              <w:t>/v1/patients/${id}/symptoms</w:t>
            </w:r>
          </w:p>
        </w:tc>
        <w:tc>
          <w:tcPr>
            <w:tcW w:w="0" w:type="auto"/>
          </w:tcPr>
          <w:p w14:paraId="754B8166" w14:textId="13381648" w:rsidR="006356E2" w:rsidRPr="00022E60" w:rsidRDefault="006356E2" w:rsidP="00022E60">
            <w:r w:rsidRPr="00022E60">
              <w:t>GET</w:t>
            </w:r>
          </w:p>
        </w:tc>
        <w:tc>
          <w:tcPr>
            <w:tcW w:w="0" w:type="auto"/>
          </w:tcPr>
          <w:p w14:paraId="6CB012FF" w14:textId="69BB9435" w:rsidR="006356E2" w:rsidRPr="00022E60" w:rsidRDefault="006356E2" w:rsidP="00022E60">
            <w:r w:rsidRPr="00022E60">
              <w:t>None</w:t>
            </w:r>
          </w:p>
        </w:tc>
        <w:tc>
          <w:tcPr>
            <w:tcW w:w="0" w:type="auto"/>
          </w:tcPr>
          <w:p w14:paraId="39D5C509" w14:textId="5C319D1A" w:rsidR="006356E2" w:rsidRPr="00022E60" w:rsidRDefault="006356E2" w:rsidP="00022E60">
            <w:r w:rsidRPr="00022E60">
              <w:t xml:space="preserve">MIGRAINE_PATIENT and Id of currently logged patient must match the id in the </w:t>
            </w:r>
            <w:proofErr w:type="spellStart"/>
            <w:r w:rsidRPr="00022E60">
              <w:t>uri</w:t>
            </w:r>
            <w:proofErr w:type="spellEnd"/>
          </w:p>
        </w:tc>
        <w:tc>
          <w:tcPr>
            <w:tcW w:w="0" w:type="auto"/>
          </w:tcPr>
          <w:p w14:paraId="58F4C29C" w14:textId="7664E534" w:rsidR="006356E2" w:rsidRPr="00022E60" w:rsidRDefault="006356E2" w:rsidP="00022E60">
            <w:r w:rsidRPr="00022E60">
              <w:t>Not applicable</w:t>
            </w:r>
          </w:p>
        </w:tc>
        <w:tc>
          <w:tcPr>
            <w:tcW w:w="0" w:type="auto"/>
          </w:tcPr>
          <w:p w14:paraId="40DABA6E" w14:textId="6FC5259C" w:rsidR="006356E2" w:rsidRPr="00022E60" w:rsidRDefault="006356E2" w:rsidP="00022E60">
            <w:r w:rsidRPr="00022E60">
              <w:t>List of symptoms. Includes static and personal symptoms</w:t>
            </w:r>
          </w:p>
        </w:tc>
      </w:tr>
      <w:tr w:rsidR="006356E2" w:rsidRPr="00022E60" w14:paraId="08F55095" w14:textId="77777777" w:rsidTr="00454021">
        <w:tc>
          <w:tcPr>
            <w:tcW w:w="0" w:type="auto"/>
          </w:tcPr>
          <w:p w14:paraId="4C381823" w14:textId="52A69644" w:rsidR="006356E2" w:rsidRPr="00022E60" w:rsidRDefault="006356E2" w:rsidP="00022E60">
            <w:r w:rsidRPr="00022E60">
              <w:t>/v1/patients/${id}/symptoms</w:t>
            </w:r>
          </w:p>
        </w:tc>
        <w:tc>
          <w:tcPr>
            <w:tcW w:w="0" w:type="auto"/>
          </w:tcPr>
          <w:p w14:paraId="1F02DA6F" w14:textId="5BDA1B4B" w:rsidR="006356E2" w:rsidRPr="00022E60" w:rsidRDefault="006356E2" w:rsidP="00022E60">
            <w:r w:rsidRPr="00022E60">
              <w:t>POST</w:t>
            </w:r>
          </w:p>
        </w:tc>
        <w:tc>
          <w:tcPr>
            <w:tcW w:w="0" w:type="auto"/>
          </w:tcPr>
          <w:p w14:paraId="4B82A52C" w14:textId="5955EDBA" w:rsidR="006356E2" w:rsidRPr="00022E60" w:rsidRDefault="006356E2" w:rsidP="00022E60">
            <w:r w:rsidRPr="00022E60">
              <w:t>New affected activity details</w:t>
            </w:r>
          </w:p>
        </w:tc>
        <w:tc>
          <w:tcPr>
            <w:tcW w:w="0" w:type="auto"/>
          </w:tcPr>
          <w:p w14:paraId="6E076272" w14:textId="508DDE79" w:rsidR="006356E2" w:rsidRPr="00022E60" w:rsidRDefault="006356E2" w:rsidP="00022E60">
            <w:r w:rsidRPr="00022E60">
              <w:t xml:space="preserve">MIGRAINE_PATIENT and Id of currently logged patient must match the id in the </w:t>
            </w:r>
            <w:proofErr w:type="spellStart"/>
            <w:r w:rsidRPr="00022E60">
              <w:t>uri</w:t>
            </w:r>
            <w:proofErr w:type="spellEnd"/>
          </w:p>
        </w:tc>
        <w:tc>
          <w:tcPr>
            <w:tcW w:w="0" w:type="auto"/>
          </w:tcPr>
          <w:p w14:paraId="2C58AAF9" w14:textId="6D9CA2FE" w:rsidR="006356E2" w:rsidRPr="00022E60" w:rsidRDefault="006356E2" w:rsidP="00022E60">
            <w:r w:rsidRPr="00022E60">
              <w:t>Not applicable</w:t>
            </w:r>
          </w:p>
        </w:tc>
        <w:tc>
          <w:tcPr>
            <w:tcW w:w="0" w:type="auto"/>
          </w:tcPr>
          <w:p w14:paraId="60A3DA29" w14:textId="2D25DEB7" w:rsidR="006356E2" w:rsidRPr="00022E60" w:rsidRDefault="006356E2" w:rsidP="00022E60">
            <w:r w:rsidRPr="00022E60">
              <w:t>Confirmation of success</w:t>
            </w:r>
          </w:p>
        </w:tc>
      </w:tr>
      <w:tr w:rsidR="00D107BA" w:rsidRPr="00022E60" w14:paraId="5043FA1E" w14:textId="77777777" w:rsidTr="00D107BA">
        <w:tc>
          <w:tcPr>
            <w:tcW w:w="0" w:type="auto"/>
          </w:tcPr>
          <w:p w14:paraId="65113182" w14:textId="0CD3BA6C" w:rsidR="00D107BA" w:rsidRPr="00022E60" w:rsidRDefault="00D107BA" w:rsidP="00022E60">
            <w:r w:rsidRPr="00022E60">
              <w:t>/v1/patients/${id}/auras</w:t>
            </w:r>
          </w:p>
        </w:tc>
        <w:tc>
          <w:tcPr>
            <w:tcW w:w="0" w:type="auto"/>
          </w:tcPr>
          <w:p w14:paraId="5FA535D8" w14:textId="77777777" w:rsidR="00D107BA" w:rsidRPr="00022E60" w:rsidRDefault="00D107BA" w:rsidP="00022E60">
            <w:r w:rsidRPr="00022E60">
              <w:t>GET</w:t>
            </w:r>
          </w:p>
        </w:tc>
        <w:tc>
          <w:tcPr>
            <w:tcW w:w="0" w:type="auto"/>
          </w:tcPr>
          <w:p w14:paraId="600F95B4" w14:textId="77777777" w:rsidR="00D107BA" w:rsidRPr="00022E60" w:rsidRDefault="00D107BA" w:rsidP="00022E60">
            <w:r w:rsidRPr="00022E60">
              <w:t>None</w:t>
            </w:r>
          </w:p>
        </w:tc>
        <w:tc>
          <w:tcPr>
            <w:tcW w:w="0" w:type="auto"/>
          </w:tcPr>
          <w:p w14:paraId="50EF0C5B" w14:textId="77777777" w:rsidR="00D107BA" w:rsidRPr="00022E60" w:rsidRDefault="00D107BA" w:rsidP="00022E60">
            <w:r w:rsidRPr="00022E60">
              <w:t xml:space="preserve">MIGRAINE_PATIENT and Id of currently logged patient must match the id in the </w:t>
            </w:r>
            <w:proofErr w:type="spellStart"/>
            <w:r w:rsidRPr="00022E60">
              <w:t>uri</w:t>
            </w:r>
            <w:proofErr w:type="spellEnd"/>
          </w:p>
        </w:tc>
        <w:tc>
          <w:tcPr>
            <w:tcW w:w="0" w:type="auto"/>
          </w:tcPr>
          <w:p w14:paraId="7DB9E376" w14:textId="77777777" w:rsidR="00D107BA" w:rsidRPr="00022E60" w:rsidRDefault="00D107BA" w:rsidP="00022E60">
            <w:r w:rsidRPr="00022E60">
              <w:t>Not applicable</w:t>
            </w:r>
          </w:p>
        </w:tc>
        <w:tc>
          <w:tcPr>
            <w:tcW w:w="0" w:type="auto"/>
          </w:tcPr>
          <w:p w14:paraId="5F580EFD" w14:textId="69B259E7" w:rsidR="00D107BA" w:rsidRPr="00022E60" w:rsidRDefault="00D107BA" w:rsidP="00022E60">
            <w:r w:rsidRPr="00022E60">
              <w:t>List of auras. Includes static and personal symptoms</w:t>
            </w:r>
          </w:p>
        </w:tc>
      </w:tr>
      <w:tr w:rsidR="00D107BA" w:rsidRPr="00022E60" w14:paraId="186D82FB" w14:textId="77777777" w:rsidTr="00D107BA">
        <w:tc>
          <w:tcPr>
            <w:tcW w:w="0" w:type="auto"/>
          </w:tcPr>
          <w:p w14:paraId="5ADF348D" w14:textId="31A38858" w:rsidR="00D107BA" w:rsidRPr="00022E60" w:rsidRDefault="00D107BA" w:rsidP="00022E60">
            <w:r w:rsidRPr="00022E60">
              <w:t>/v1/patients/${id}/auras</w:t>
            </w:r>
          </w:p>
        </w:tc>
        <w:tc>
          <w:tcPr>
            <w:tcW w:w="0" w:type="auto"/>
          </w:tcPr>
          <w:p w14:paraId="3FEFF564" w14:textId="77777777" w:rsidR="00D107BA" w:rsidRPr="00022E60" w:rsidRDefault="00D107BA" w:rsidP="00022E60">
            <w:r w:rsidRPr="00022E60">
              <w:t>POST</w:t>
            </w:r>
          </w:p>
        </w:tc>
        <w:tc>
          <w:tcPr>
            <w:tcW w:w="0" w:type="auto"/>
          </w:tcPr>
          <w:p w14:paraId="73A5D3F1" w14:textId="77777777" w:rsidR="00D107BA" w:rsidRPr="00022E60" w:rsidRDefault="00D107BA" w:rsidP="00022E60">
            <w:r w:rsidRPr="00022E60">
              <w:t>New affected activity details</w:t>
            </w:r>
          </w:p>
        </w:tc>
        <w:tc>
          <w:tcPr>
            <w:tcW w:w="0" w:type="auto"/>
          </w:tcPr>
          <w:p w14:paraId="3BC0C3DB" w14:textId="77777777" w:rsidR="00D107BA" w:rsidRPr="00022E60" w:rsidRDefault="00D107BA" w:rsidP="00022E60">
            <w:r w:rsidRPr="00022E60">
              <w:t xml:space="preserve">MIGRAINE_PATIENT and Id of currently logged patient must match the id in the </w:t>
            </w:r>
            <w:proofErr w:type="spellStart"/>
            <w:r w:rsidRPr="00022E60">
              <w:t>uri</w:t>
            </w:r>
            <w:proofErr w:type="spellEnd"/>
          </w:p>
        </w:tc>
        <w:tc>
          <w:tcPr>
            <w:tcW w:w="0" w:type="auto"/>
          </w:tcPr>
          <w:p w14:paraId="6D267369" w14:textId="77777777" w:rsidR="00D107BA" w:rsidRPr="00022E60" w:rsidRDefault="00D107BA" w:rsidP="00022E60">
            <w:r w:rsidRPr="00022E60">
              <w:t>Not applicable</w:t>
            </w:r>
          </w:p>
        </w:tc>
        <w:tc>
          <w:tcPr>
            <w:tcW w:w="0" w:type="auto"/>
          </w:tcPr>
          <w:p w14:paraId="77266E97" w14:textId="77777777" w:rsidR="00D107BA" w:rsidRPr="00022E60" w:rsidRDefault="00D107BA" w:rsidP="00022E60">
            <w:r w:rsidRPr="00022E60">
              <w:t>Confirmation of success</w:t>
            </w:r>
          </w:p>
        </w:tc>
      </w:tr>
      <w:tr w:rsidR="00177DC5" w:rsidRPr="00022E60" w14:paraId="0B6D567F" w14:textId="77777777" w:rsidTr="00454021">
        <w:tc>
          <w:tcPr>
            <w:tcW w:w="0" w:type="auto"/>
          </w:tcPr>
          <w:p w14:paraId="3A90AD90" w14:textId="05E9578A" w:rsidR="00177DC5" w:rsidRPr="00022E60" w:rsidRDefault="00177DC5" w:rsidP="00022E60">
            <w:r w:rsidRPr="00022E60">
              <w:t>/v1/patients/${id}/locations</w:t>
            </w:r>
          </w:p>
        </w:tc>
        <w:tc>
          <w:tcPr>
            <w:tcW w:w="0" w:type="auto"/>
          </w:tcPr>
          <w:p w14:paraId="5B5F438E" w14:textId="63D0029A" w:rsidR="00177DC5" w:rsidRPr="00022E60" w:rsidRDefault="00177DC5" w:rsidP="00022E60">
            <w:r w:rsidRPr="00022E60">
              <w:t>POST</w:t>
            </w:r>
          </w:p>
        </w:tc>
        <w:tc>
          <w:tcPr>
            <w:tcW w:w="0" w:type="auto"/>
          </w:tcPr>
          <w:p w14:paraId="70AF7B0B" w14:textId="05D96496" w:rsidR="00177DC5" w:rsidRPr="00022E60" w:rsidRDefault="00177DC5" w:rsidP="00022E60">
            <w:r w:rsidRPr="00022E60">
              <w:t>New location details</w:t>
            </w:r>
          </w:p>
        </w:tc>
        <w:tc>
          <w:tcPr>
            <w:tcW w:w="0" w:type="auto"/>
          </w:tcPr>
          <w:p w14:paraId="17105ABF" w14:textId="3E6A0A5F" w:rsidR="00177DC5" w:rsidRPr="00022E60" w:rsidRDefault="00177DC5" w:rsidP="00022E60">
            <w:r w:rsidRPr="00022E60">
              <w:t xml:space="preserve">MIGRAINE_PATIENT and Id of currently logged patient must match the id in the </w:t>
            </w:r>
            <w:proofErr w:type="spellStart"/>
            <w:r w:rsidRPr="00022E60">
              <w:t>uri</w:t>
            </w:r>
            <w:proofErr w:type="spellEnd"/>
          </w:p>
        </w:tc>
        <w:tc>
          <w:tcPr>
            <w:tcW w:w="0" w:type="auto"/>
          </w:tcPr>
          <w:p w14:paraId="69760DB4" w14:textId="051CC3E5" w:rsidR="00177DC5" w:rsidRPr="00022E60" w:rsidRDefault="00177DC5" w:rsidP="00022E60">
            <w:r w:rsidRPr="00022E60">
              <w:t>Not applicable</w:t>
            </w:r>
          </w:p>
        </w:tc>
        <w:tc>
          <w:tcPr>
            <w:tcW w:w="0" w:type="auto"/>
          </w:tcPr>
          <w:p w14:paraId="70F894B2" w14:textId="3B93D274" w:rsidR="00177DC5" w:rsidRPr="00022E60" w:rsidRDefault="00177DC5" w:rsidP="00022E60">
            <w:r w:rsidRPr="00022E60">
              <w:t>Confirmation of success</w:t>
            </w:r>
          </w:p>
        </w:tc>
      </w:tr>
      <w:tr w:rsidR="00177DC5" w:rsidRPr="00022E60" w14:paraId="230F013D" w14:textId="77777777" w:rsidTr="00454021">
        <w:tc>
          <w:tcPr>
            <w:tcW w:w="0" w:type="auto"/>
          </w:tcPr>
          <w:p w14:paraId="51CF1CFB" w14:textId="0B211044" w:rsidR="00177DC5" w:rsidRPr="00022E60" w:rsidRDefault="00177DC5" w:rsidP="00022E60">
            <w:r w:rsidRPr="00022E60">
              <w:t>/v1/patients/${id}/locations</w:t>
            </w:r>
          </w:p>
        </w:tc>
        <w:tc>
          <w:tcPr>
            <w:tcW w:w="0" w:type="auto"/>
          </w:tcPr>
          <w:p w14:paraId="1197996F" w14:textId="0E79C81D" w:rsidR="00177DC5" w:rsidRPr="00022E60" w:rsidRDefault="00177DC5" w:rsidP="00022E60">
            <w:r w:rsidRPr="00022E60">
              <w:t>GET</w:t>
            </w:r>
          </w:p>
        </w:tc>
        <w:tc>
          <w:tcPr>
            <w:tcW w:w="0" w:type="auto"/>
          </w:tcPr>
          <w:p w14:paraId="7FE5FF67" w14:textId="70FEB7FB" w:rsidR="00177DC5" w:rsidRPr="00022E60" w:rsidRDefault="00177DC5" w:rsidP="00022E60">
            <w:r w:rsidRPr="00022E60">
              <w:t>None</w:t>
            </w:r>
          </w:p>
        </w:tc>
        <w:tc>
          <w:tcPr>
            <w:tcW w:w="0" w:type="auto"/>
          </w:tcPr>
          <w:p w14:paraId="7C6B512A" w14:textId="13C03D74" w:rsidR="00177DC5" w:rsidRPr="00022E60" w:rsidRDefault="00177DC5" w:rsidP="00022E60">
            <w:r w:rsidRPr="00022E60">
              <w:t xml:space="preserve">MIGRAINE_PATIENT and Id of currently logged patient must match the id in the </w:t>
            </w:r>
            <w:proofErr w:type="spellStart"/>
            <w:r w:rsidRPr="00022E60">
              <w:t>uri</w:t>
            </w:r>
            <w:proofErr w:type="spellEnd"/>
          </w:p>
        </w:tc>
        <w:tc>
          <w:tcPr>
            <w:tcW w:w="0" w:type="auto"/>
          </w:tcPr>
          <w:p w14:paraId="35840895" w14:textId="607B7CB0" w:rsidR="00177DC5" w:rsidRPr="00022E60" w:rsidRDefault="00177DC5" w:rsidP="00022E60">
            <w:r w:rsidRPr="00022E60">
              <w:t>Not applicable</w:t>
            </w:r>
          </w:p>
        </w:tc>
        <w:tc>
          <w:tcPr>
            <w:tcW w:w="0" w:type="auto"/>
          </w:tcPr>
          <w:p w14:paraId="254A00D7" w14:textId="4A870682" w:rsidR="00177DC5" w:rsidRPr="00022E60" w:rsidRDefault="00177DC5" w:rsidP="00022E60">
            <w:r w:rsidRPr="00022E60">
              <w:t xml:space="preserve">List of locations. </w:t>
            </w:r>
          </w:p>
        </w:tc>
      </w:tr>
      <w:tr w:rsidR="00177DC5" w:rsidRPr="00022E60" w14:paraId="654DCA0F" w14:textId="77777777" w:rsidTr="00454021">
        <w:tc>
          <w:tcPr>
            <w:tcW w:w="0" w:type="auto"/>
          </w:tcPr>
          <w:p w14:paraId="1524828D" w14:textId="49431AEC" w:rsidR="00177DC5" w:rsidRPr="00022E60" w:rsidRDefault="00177DC5" w:rsidP="00022E60">
            <w:r w:rsidRPr="00022E60">
              <w:t>/v1/patients/${id}/device</w:t>
            </w:r>
          </w:p>
        </w:tc>
        <w:tc>
          <w:tcPr>
            <w:tcW w:w="0" w:type="auto"/>
          </w:tcPr>
          <w:p w14:paraId="34B1149E" w14:textId="1A832526" w:rsidR="00177DC5" w:rsidRPr="00022E60" w:rsidRDefault="00177DC5" w:rsidP="00022E60">
            <w:r w:rsidRPr="00022E60">
              <w:t>POST</w:t>
            </w:r>
          </w:p>
        </w:tc>
        <w:tc>
          <w:tcPr>
            <w:tcW w:w="0" w:type="auto"/>
          </w:tcPr>
          <w:p w14:paraId="0870D07C" w14:textId="776501A6" w:rsidR="00177DC5" w:rsidRPr="00022E60" w:rsidRDefault="00177DC5" w:rsidP="00022E60">
            <w:r w:rsidRPr="00022E60">
              <w:t>Details of device and GCM registration</w:t>
            </w:r>
          </w:p>
        </w:tc>
        <w:tc>
          <w:tcPr>
            <w:tcW w:w="0" w:type="auto"/>
          </w:tcPr>
          <w:p w14:paraId="24DA20A7" w14:textId="6205D895" w:rsidR="00177DC5" w:rsidRPr="00022E60" w:rsidRDefault="00177DC5" w:rsidP="00022E60">
            <w:r w:rsidRPr="00022E60">
              <w:t xml:space="preserve">MIGRAINE_PATIENT and Id of currently logged patient must match the id in the </w:t>
            </w:r>
            <w:proofErr w:type="spellStart"/>
            <w:r w:rsidRPr="00022E60">
              <w:t>uri</w:t>
            </w:r>
            <w:proofErr w:type="spellEnd"/>
          </w:p>
        </w:tc>
        <w:tc>
          <w:tcPr>
            <w:tcW w:w="0" w:type="auto"/>
          </w:tcPr>
          <w:p w14:paraId="6AFAEBC7" w14:textId="3C15A14F" w:rsidR="00177DC5" w:rsidRPr="00022E60" w:rsidRDefault="00177DC5" w:rsidP="00022E60">
            <w:r w:rsidRPr="00022E60">
              <w:t>Not applicable</w:t>
            </w:r>
          </w:p>
        </w:tc>
        <w:tc>
          <w:tcPr>
            <w:tcW w:w="0" w:type="auto"/>
          </w:tcPr>
          <w:p w14:paraId="37341D1E" w14:textId="1619F9F4" w:rsidR="00177DC5" w:rsidRPr="00022E60" w:rsidRDefault="00177DC5" w:rsidP="00022E60">
            <w:r w:rsidRPr="00022E60">
              <w:t>Confirmation of success</w:t>
            </w:r>
          </w:p>
        </w:tc>
      </w:tr>
      <w:tr w:rsidR="00177DC5" w:rsidRPr="00022E60" w14:paraId="11AD5C14" w14:textId="77777777" w:rsidTr="00454021">
        <w:tc>
          <w:tcPr>
            <w:tcW w:w="0" w:type="auto"/>
          </w:tcPr>
          <w:p w14:paraId="0A9C912E" w14:textId="42B229FB" w:rsidR="00177DC5" w:rsidRPr="00022E60" w:rsidRDefault="00177DC5" w:rsidP="00022E60">
            <w:r w:rsidRPr="00022E60">
              <w:t>/v1/patients/${id}/device</w:t>
            </w:r>
          </w:p>
        </w:tc>
        <w:tc>
          <w:tcPr>
            <w:tcW w:w="0" w:type="auto"/>
          </w:tcPr>
          <w:p w14:paraId="337A54B3" w14:textId="48015D4C" w:rsidR="00177DC5" w:rsidRPr="00022E60" w:rsidRDefault="00177DC5" w:rsidP="00022E60">
            <w:r w:rsidRPr="00022E60">
              <w:t>DELETE</w:t>
            </w:r>
          </w:p>
        </w:tc>
        <w:tc>
          <w:tcPr>
            <w:tcW w:w="0" w:type="auto"/>
          </w:tcPr>
          <w:p w14:paraId="77101956" w14:textId="78FD43B9" w:rsidR="00177DC5" w:rsidRPr="00022E60" w:rsidRDefault="00177DC5" w:rsidP="00022E60">
            <w:r w:rsidRPr="00022E60">
              <w:t>None</w:t>
            </w:r>
          </w:p>
        </w:tc>
        <w:tc>
          <w:tcPr>
            <w:tcW w:w="0" w:type="auto"/>
          </w:tcPr>
          <w:p w14:paraId="3FA8EEEE" w14:textId="1EE9AA71" w:rsidR="00177DC5" w:rsidRPr="00022E60" w:rsidRDefault="00177DC5" w:rsidP="00022E60">
            <w:r w:rsidRPr="00022E60">
              <w:t xml:space="preserve">MIGRAINE_PATIENT and Id of currently logged patient must match the id in the </w:t>
            </w:r>
            <w:proofErr w:type="spellStart"/>
            <w:r w:rsidRPr="00022E60">
              <w:t>uri</w:t>
            </w:r>
            <w:proofErr w:type="spellEnd"/>
          </w:p>
        </w:tc>
        <w:tc>
          <w:tcPr>
            <w:tcW w:w="0" w:type="auto"/>
          </w:tcPr>
          <w:p w14:paraId="4EE2EF82" w14:textId="053C66A1" w:rsidR="00177DC5" w:rsidRPr="00022E60" w:rsidRDefault="00177DC5" w:rsidP="00022E60">
            <w:r w:rsidRPr="00022E60">
              <w:t>Not applicable</w:t>
            </w:r>
          </w:p>
        </w:tc>
        <w:tc>
          <w:tcPr>
            <w:tcW w:w="0" w:type="auto"/>
          </w:tcPr>
          <w:p w14:paraId="730B4044" w14:textId="7939DD17" w:rsidR="00177DC5" w:rsidRPr="00022E60" w:rsidRDefault="00177DC5" w:rsidP="00022E60">
            <w:r w:rsidRPr="00022E60">
              <w:t>Confirmation of success</w:t>
            </w:r>
          </w:p>
        </w:tc>
      </w:tr>
      <w:tr w:rsidR="00177DC5" w:rsidRPr="00022E60" w14:paraId="471FC535" w14:textId="77777777" w:rsidTr="00454021">
        <w:tc>
          <w:tcPr>
            <w:tcW w:w="0" w:type="auto"/>
          </w:tcPr>
          <w:p w14:paraId="50D7B798" w14:textId="4759D678" w:rsidR="00177DC5" w:rsidRPr="00022E60" w:rsidRDefault="00177DC5" w:rsidP="00022E60">
            <w:r w:rsidRPr="00022E60">
              <w:t>/v1/doctors/${</w:t>
            </w:r>
            <w:proofErr w:type="spellStart"/>
            <w:r w:rsidRPr="00022E60">
              <w:t>docId</w:t>
            </w:r>
            <w:proofErr w:type="spellEnd"/>
            <w:r w:rsidRPr="00022E60">
              <w:t>}/${</w:t>
            </w:r>
            <w:proofErr w:type="spellStart"/>
            <w:r w:rsidRPr="00022E60">
              <w:t>patientId</w:t>
            </w:r>
            <w:proofErr w:type="spellEnd"/>
            <w:r w:rsidRPr="00022E60">
              <w:t>}</w:t>
            </w:r>
          </w:p>
        </w:tc>
        <w:tc>
          <w:tcPr>
            <w:tcW w:w="0" w:type="auto"/>
          </w:tcPr>
          <w:p w14:paraId="7EAB14F0" w14:textId="50988594" w:rsidR="00177DC5" w:rsidRPr="00022E60" w:rsidRDefault="00177DC5" w:rsidP="00022E60">
            <w:r w:rsidRPr="00022E60">
              <w:t>POST</w:t>
            </w:r>
          </w:p>
        </w:tc>
        <w:tc>
          <w:tcPr>
            <w:tcW w:w="0" w:type="auto"/>
          </w:tcPr>
          <w:p w14:paraId="044F406A" w14:textId="06495982" w:rsidR="00177DC5" w:rsidRPr="00022E60" w:rsidRDefault="00177DC5" w:rsidP="00022E60">
            <w:r w:rsidRPr="00022E60">
              <w:t>None</w:t>
            </w:r>
          </w:p>
        </w:tc>
        <w:tc>
          <w:tcPr>
            <w:tcW w:w="0" w:type="auto"/>
          </w:tcPr>
          <w:p w14:paraId="6F66D47B" w14:textId="46FB826E" w:rsidR="00177DC5" w:rsidRPr="00022E60" w:rsidRDefault="00177DC5" w:rsidP="00022E60">
            <w:r w:rsidRPr="00022E60">
              <w:t>MIGRAINE_DOCTOR</w:t>
            </w:r>
          </w:p>
        </w:tc>
        <w:tc>
          <w:tcPr>
            <w:tcW w:w="0" w:type="auto"/>
          </w:tcPr>
          <w:p w14:paraId="56F278CE" w14:textId="77777777" w:rsidR="00177DC5" w:rsidRPr="00022E60" w:rsidRDefault="00177DC5" w:rsidP="00022E60"/>
        </w:tc>
        <w:tc>
          <w:tcPr>
            <w:tcW w:w="0" w:type="auto"/>
          </w:tcPr>
          <w:p w14:paraId="2F115612" w14:textId="77777777" w:rsidR="00177DC5" w:rsidRPr="00022E60" w:rsidRDefault="00177DC5" w:rsidP="00022E60"/>
        </w:tc>
      </w:tr>
      <w:tr w:rsidR="00FD5597" w:rsidRPr="00022E60" w14:paraId="3C8F7228" w14:textId="77777777" w:rsidTr="00454021">
        <w:tc>
          <w:tcPr>
            <w:tcW w:w="0" w:type="auto"/>
          </w:tcPr>
          <w:p w14:paraId="2D17DBAD" w14:textId="661B4A29" w:rsidR="00FD5597" w:rsidRPr="00022E60" w:rsidRDefault="00FD5597" w:rsidP="00022E60">
            <w:r w:rsidRPr="00022E60">
              <w:t>/v1/</w:t>
            </w:r>
            <w:proofErr w:type="spellStart"/>
            <w:r w:rsidRPr="00022E60">
              <w:t>accessCodes</w:t>
            </w:r>
            <w:proofErr w:type="spellEnd"/>
            <w:r w:rsidRPr="00022E60">
              <w:t>/${code}</w:t>
            </w:r>
          </w:p>
        </w:tc>
        <w:tc>
          <w:tcPr>
            <w:tcW w:w="0" w:type="auto"/>
          </w:tcPr>
          <w:p w14:paraId="075347E7" w14:textId="3FF8FABC" w:rsidR="00FD5597" w:rsidRPr="00022E60" w:rsidRDefault="00FD5597" w:rsidP="00022E60">
            <w:r w:rsidRPr="00022E60">
              <w:t>GET</w:t>
            </w:r>
          </w:p>
        </w:tc>
        <w:tc>
          <w:tcPr>
            <w:tcW w:w="0" w:type="auto"/>
          </w:tcPr>
          <w:p w14:paraId="20FA2A68" w14:textId="4DB7D118" w:rsidR="00FD5597" w:rsidRPr="00022E60" w:rsidRDefault="00FD5597" w:rsidP="00022E60">
            <w:r w:rsidRPr="00022E60">
              <w:t>Access Code</w:t>
            </w:r>
          </w:p>
        </w:tc>
        <w:tc>
          <w:tcPr>
            <w:tcW w:w="0" w:type="auto"/>
          </w:tcPr>
          <w:p w14:paraId="3839A82E" w14:textId="1FDD548C" w:rsidR="00FD5597" w:rsidRPr="00022E60" w:rsidRDefault="00FD5597" w:rsidP="00022E60">
            <w:r w:rsidRPr="00022E60">
              <w:t>None</w:t>
            </w:r>
          </w:p>
        </w:tc>
        <w:tc>
          <w:tcPr>
            <w:tcW w:w="0" w:type="auto"/>
          </w:tcPr>
          <w:p w14:paraId="16F5C2BB" w14:textId="090135A3" w:rsidR="00FD5597" w:rsidRPr="00022E60" w:rsidRDefault="00FD5597" w:rsidP="00022E60">
            <w:r w:rsidRPr="00022E60">
              <w:t>Not applicable</w:t>
            </w:r>
          </w:p>
        </w:tc>
        <w:tc>
          <w:tcPr>
            <w:tcW w:w="0" w:type="auto"/>
          </w:tcPr>
          <w:p w14:paraId="6D3C477D" w14:textId="0E73593A" w:rsidR="00FD5597" w:rsidRPr="00022E60" w:rsidRDefault="00FD5597" w:rsidP="00022E60">
            <w:r w:rsidRPr="00022E60">
              <w:t>Access Code details</w:t>
            </w:r>
          </w:p>
        </w:tc>
      </w:tr>
    </w:tbl>
    <w:p w14:paraId="1C8706EE" w14:textId="6DDD95F3" w:rsidR="007D7337" w:rsidRPr="00022E60" w:rsidRDefault="007D7337" w:rsidP="00022E60"/>
    <w:p w14:paraId="4C78B0B4" w14:textId="54203FF3" w:rsidR="006A15C9" w:rsidRPr="00022E60" w:rsidRDefault="006A15C9" w:rsidP="00022E60">
      <w:pPr>
        <w:pStyle w:val="Heading1"/>
      </w:pPr>
      <w:r w:rsidRPr="00022E60">
        <w:t>Events Service</w:t>
      </w:r>
    </w:p>
    <w:p w14:paraId="4A4F440A" w14:textId="5226262D" w:rsidR="006A15C9" w:rsidRPr="00022E60" w:rsidRDefault="006A15C9" w:rsidP="00022E60">
      <w:r w:rsidRPr="00022E60">
        <w:t>Communications with the events service is only done on HTTPS with SSL mutual authentication enabled</w:t>
      </w:r>
      <w:r w:rsidR="00267D39" w:rsidRPr="00022E60">
        <w:t xml:space="preserve"> (Requires using Apache </w:t>
      </w:r>
      <w:proofErr w:type="spellStart"/>
      <w:r w:rsidR="00267D39" w:rsidRPr="00022E60">
        <w:t>httpd</w:t>
      </w:r>
      <w:proofErr w:type="spellEnd"/>
      <w:r w:rsidR="00267D39" w:rsidRPr="00022E60">
        <w:t xml:space="preserve"> as a reverse proxy for play server)</w:t>
      </w:r>
      <w:r w:rsidRPr="00022E60">
        <w:t>.</w:t>
      </w:r>
      <w:r w:rsidR="00F8652B" w:rsidRPr="00022E60">
        <w:t xml:space="preserve"> User authentication and authorization for event requests is the responsibility of the calling service not the events service. </w:t>
      </w:r>
    </w:p>
    <w:p w14:paraId="59EC16D3" w14:textId="2D76C560" w:rsidR="00F8652B" w:rsidRPr="00022E60" w:rsidRDefault="00F8652B" w:rsidP="00022E60">
      <w:r w:rsidRPr="00022E60">
        <w:t xml:space="preserve">This service is only accessible by </w:t>
      </w:r>
      <w:proofErr w:type="spellStart"/>
      <w:r w:rsidRPr="00022E60">
        <w:t>Healint</w:t>
      </w:r>
      <w:proofErr w:type="spellEnd"/>
      <w:r w:rsidRPr="00022E60">
        <w:t xml:space="preserve"> servers and doesn’t accept any connections from public </w:t>
      </w:r>
      <w:r w:rsidR="00F012E8" w:rsidRPr="00022E60">
        <w:t>Internet</w:t>
      </w:r>
      <w:r w:rsidRPr="00022E60">
        <w:t>.</w:t>
      </w:r>
    </w:p>
    <w:tbl>
      <w:tblPr>
        <w:tblStyle w:val="TableGrid8"/>
        <w:tblW w:w="0" w:type="auto"/>
        <w:tblLook w:val="04A0" w:firstRow="1" w:lastRow="0" w:firstColumn="1" w:lastColumn="0" w:noHBand="0" w:noVBand="1"/>
      </w:tblPr>
      <w:tblGrid>
        <w:gridCol w:w="2261"/>
        <w:gridCol w:w="883"/>
        <w:gridCol w:w="2902"/>
        <w:gridCol w:w="3170"/>
      </w:tblGrid>
      <w:tr w:rsidR="003B75A3" w:rsidRPr="00022E60" w14:paraId="433CF067" w14:textId="77777777" w:rsidTr="00F8652B">
        <w:trPr>
          <w:cnfStyle w:val="100000000000" w:firstRow="1" w:lastRow="0" w:firstColumn="0" w:lastColumn="0" w:oddVBand="0" w:evenVBand="0" w:oddHBand="0" w:evenHBand="0" w:firstRowFirstColumn="0" w:firstRowLastColumn="0" w:lastRowFirstColumn="0" w:lastRowLastColumn="0"/>
        </w:trPr>
        <w:tc>
          <w:tcPr>
            <w:tcW w:w="0" w:type="auto"/>
          </w:tcPr>
          <w:p w14:paraId="192FF9F2" w14:textId="77777777" w:rsidR="003B75A3" w:rsidRPr="00022E60" w:rsidRDefault="003B75A3" w:rsidP="00022E60">
            <w:r w:rsidRPr="00022E60">
              <w:t>URI</w:t>
            </w:r>
          </w:p>
        </w:tc>
        <w:tc>
          <w:tcPr>
            <w:tcW w:w="0" w:type="auto"/>
          </w:tcPr>
          <w:p w14:paraId="609474EE" w14:textId="77777777" w:rsidR="003B75A3" w:rsidRPr="00022E60" w:rsidRDefault="003B75A3" w:rsidP="00022E60">
            <w:r w:rsidRPr="00022E60">
              <w:t>Method</w:t>
            </w:r>
          </w:p>
        </w:tc>
        <w:tc>
          <w:tcPr>
            <w:tcW w:w="0" w:type="auto"/>
          </w:tcPr>
          <w:p w14:paraId="3A56BB42" w14:textId="77777777" w:rsidR="003B75A3" w:rsidRPr="00022E60" w:rsidRDefault="003B75A3" w:rsidP="00022E60">
            <w:r w:rsidRPr="00022E60">
              <w:t>Parameters</w:t>
            </w:r>
          </w:p>
        </w:tc>
        <w:tc>
          <w:tcPr>
            <w:tcW w:w="0" w:type="auto"/>
          </w:tcPr>
          <w:p w14:paraId="2C2930AC" w14:textId="77777777" w:rsidR="003B75A3" w:rsidRPr="00022E60" w:rsidRDefault="003B75A3" w:rsidP="00022E60">
            <w:r w:rsidRPr="00022E60">
              <w:t>Mobile App JSON Response</w:t>
            </w:r>
          </w:p>
        </w:tc>
      </w:tr>
      <w:tr w:rsidR="003B75A3" w:rsidRPr="00022E60" w14:paraId="2A5C1AC4" w14:textId="77777777" w:rsidTr="00F8652B">
        <w:tc>
          <w:tcPr>
            <w:tcW w:w="0" w:type="auto"/>
          </w:tcPr>
          <w:p w14:paraId="13DF88EC" w14:textId="5862E1D9" w:rsidR="003B75A3" w:rsidRPr="00022E60" w:rsidRDefault="003B75A3" w:rsidP="00772309">
            <w:r w:rsidRPr="00022E60">
              <w:t>/v1/events/</w:t>
            </w:r>
          </w:p>
        </w:tc>
        <w:tc>
          <w:tcPr>
            <w:tcW w:w="0" w:type="auto"/>
          </w:tcPr>
          <w:p w14:paraId="01946FA0" w14:textId="46591C82" w:rsidR="003B75A3" w:rsidRPr="00022E60" w:rsidRDefault="003B75A3" w:rsidP="00022E60">
            <w:r w:rsidRPr="00022E60">
              <w:t>GET</w:t>
            </w:r>
          </w:p>
        </w:tc>
        <w:tc>
          <w:tcPr>
            <w:tcW w:w="0" w:type="auto"/>
          </w:tcPr>
          <w:p w14:paraId="647F342C" w14:textId="7F015CDD" w:rsidR="00772309" w:rsidRDefault="00772309" w:rsidP="00022E60">
            <w:r>
              <w:t xml:space="preserve">&lt;Required&gt; </w:t>
            </w:r>
            <w:proofErr w:type="spellStart"/>
            <w:r>
              <w:t>userId</w:t>
            </w:r>
            <w:proofErr w:type="spellEnd"/>
            <w:r>
              <w:t>: the id of the user</w:t>
            </w:r>
          </w:p>
          <w:p w14:paraId="1B8F4F78" w14:textId="07F5E327" w:rsidR="003B75A3" w:rsidRPr="00022E60" w:rsidRDefault="003B75A3" w:rsidP="00022E60">
            <w:r w:rsidRPr="00022E60">
              <w:t xml:space="preserve">&lt; Optional &gt; </w:t>
            </w:r>
            <w:proofErr w:type="spellStart"/>
            <w:r w:rsidRPr="00022E60">
              <w:t>startId</w:t>
            </w:r>
            <w:proofErr w:type="spellEnd"/>
            <w:r w:rsidRPr="00022E60">
              <w:t>: parameter specifying an event id to start from.</w:t>
            </w:r>
          </w:p>
          <w:p w14:paraId="6DEB81F7" w14:textId="61164AC5" w:rsidR="003B75A3" w:rsidRPr="00022E60" w:rsidRDefault="003B75A3" w:rsidP="00022E60">
            <w:r w:rsidRPr="00022E60">
              <w:t xml:space="preserve">&lt; Optional &gt; </w:t>
            </w:r>
            <w:proofErr w:type="spellStart"/>
            <w:r w:rsidRPr="00022E60">
              <w:t>startTime</w:t>
            </w:r>
            <w:proofErr w:type="spellEnd"/>
            <w:r w:rsidRPr="00022E60">
              <w:t>: optional parameter specifying the time of the event to start from.</w:t>
            </w:r>
          </w:p>
          <w:p w14:paraId="1E21648E" w14:textId="021B50CA" w:rsidR="006046D0" w:rsidRPr="00022E60" w:rsidRDefault="006046D0" w:rsidP="00022E60">
            <w:r w:rsidRPr="00022E60">
              <w:t xml:space="preserve">Note: The </w:t>
            </w:r>
            <w:proofErr w:type="spellStart"/>
            <w:r w:rsidRPr="00022E60">
              <w:t>startId</w:t>
            </w:r>
            <w:proofErr w:type="spellEnd"/>
            <w:r w:rsidRPr="00022E60">
              <w:t xml:space="preserve"> and </w:t>
            </w:r>
            <w:proofErr w:type="spellStart"/>
            <w:r w:rsidRPr="00022E60">
              <w:t>startEvent</w:t>
            </w:r>
            <w:proofErr w:type="spellEnd"/>
            <w:r w:rsidRPr="00022E60">
              <w:t xml:space="preserve"> are exclusive. </w:t>
            </w:r>
            <w:proofErr w:type="gramStart"/>
            <w:r w:rsidRPr="00022E60">
              <w:t>i</w:t>
            </w:r>
            <w:proofErr w:type="gramEnd"/>
            <w:r w:rsidRPr="00022E60">
              <w:t xml:space="preserve">.e. The event with the exact </w:t>
            </w:r>
            <w:proofErr w:type="spellStart"/>
            <w:r w:rsidRPr="00022E60">
              <w:t>startId</w:t>
            </w:r>
            <w:proofErr w:type="spellEnd"/>
            <w:r w:rsidRPr="00022E60">
              <w:t xml:space="preserve"> and </w:t>
            </w:r>
            <w:proofErr w:type="spellStart"/>
            <w:r w:rsidRPr="00022E60">
              <w:t>startTime</w:t>
            </w:r>
            <w:proofErr w:type="spellEnd"/>
            <w:r w:rsidRPr="00022E60">
              <w:t xml:space="preserve"> will not be return in the response.</w:t>
            </w:r>
          </w:p>
          <w:p w14:paraId="3EA9C650" w14:textId="77777777" w:rsidR="003B75A3" w:rsidRPr="00022E60" w:rsidRDefault="003B75A3" w:rsidP="00022E60">
            <w:r w:rsidRPr="00022E60">
              <w:t>&lt; Optional &gt; limit: the maximum number of events to return</w:t>
            </w:r>
          </w:p>
          <w:p w14:paraId="368AEED8" w14:textId="73775DF0" w:rsidR="00BD2550" w:rsidRPr="00022E60" w:rsidRDefault="003B75A3" w:rsidP="00022E60">
            <w:r w:rsidRPr="00022E60">
              <w:t>&lt; Optional &gt; attributes: the name of event attributes to return</w:t>
            </w:r>
          </w:p>
        </w:tc>
        <w:tc>
          <w:tcPr>
            <w:tcW w:w="0" w:type="auto"/>
          </w:tcPr>
          <w:p w14:paraId="205AECAF" w14:textId="110AB794" w:rsidR="003B75A3" w:rsidRPr="00022E60" w:rsidRDefault="002121C4" w:rsidP="00022E60">
            <w:r>
              <w:t xml:space="preserve">All </w:t>
            </w:r>
            <w:r w:rsidR="003B75A3" w:rsidRPr="00022E60">
              <w:t>the user</w:t>
            </w:r>
            <w:r>
              <w:t>’s</w:t>
            </w:r>
            <w:r w:rsidR="003B75A3" w:rsidRPr="00022E60">
              <w:t xml:space="preserve"> events </w:t>
            </w:r>
            <w:r>
              <w:t>regardless of the event type</w:t>
            </w:r>
            <w:r w:rsidR="00611CA8" w:rsidRPr="00022E60">
              <w:t xml:space="preserve"> </w:t>
            </w:r>
            <w:r>
              <w:t xml:space="preserve">in </w:t>
            </w:r>
            <w:r w:rsidR="00611CA8" w:rsidRPr="00022E60">
              <w:t>descending order by time</w:t>
            </w:r>
          </w:p>
          <w:p w14:paraId="2F3F503E" w14:textId="6DA87D6B" w:rsidR="003B75A3" w:rsidRPr="00022E60" w:rsidRDefault="003B75A3" w:rsidP="00022E60">
            <w:r w:rsidRPr="00022E60">
              <w:t xml:space="preserve">&lt; Optional &gt; </w:t>
            </w:r>
            <w:proofErr w:type="spellStart"/>
            <w:r w:rsidR="00772309">
              <w:t>endId</w:t>
            </w:r>
            <w:proofErr w:type="spellEnd"/>
            <w:r w:rsidRPr="00022E60">
              <w:t>: The id of the last event returned if more results are available</w:t>
            </w:r>
          </w:p>
          <w:p w14:paraId="04D358D7" w14:textId="77777777" w:rsidR="003B75A3" w:rsidRPr="00022E60" w:rsidRDefault="003B75A3" w:rsidP="00022E60">
            <w:r w:rsidRPr="00022E60">
              <w:t xml:space="preserve">&lt; Optional &gt; </w:t>
            </w:r>
            <w:proofErr w:type="spellStart"/>
            <w:r w:rsidRPr="00022E60">
              <w:t>endTime</w:t>
            </w:r>
            <w:proofErr w:type="spellEnd"/>
            <w:r w:rsidRPr="00022E60">
              <w:t>: The time of the last event return if more results are available</w:t>
            </w:r>
          </w:p>
          <w:p w14:paraId="261FBB2B" w14:textId="173E9171" w:rsidR="003B75A3" w:rsidRPr="00022E60" w:rsidRDefault="003B75A3" w:rsidP="00022E60">
            <w:r w:rsidRPr="00022E60">
              <w:t xml:space="preserve">To fetch next set of items, caller should call the operation again with </w:t>
            </w:r>
            <w:proofErr w:type="spellStart"/>
            <w:r w:rsidRPr="00022E60">
              <w:t>startId</w:t>
            </w:r>
            <w:proofErr w:type="spellEnd"/>
            <w:r w:rsidRPr="00022E60">
              <w:t xml:space="preserve"> = </w:t>
            </w:r>
            <w:proofErr w:type="spellStart"/>
            <w:r w:rsidRPr="00022E60">
              <w:t>endId</w:t>
            </w:r>
            <w:proofErr w:type="spellEnd"/>
            <w:r w:rsidRPr="00022E60">
              <w:t xml:space="preserve"> from response and </w:t>
            </w:r>
            <w:proofErr w:type="spellStart"/>
            <w:r w:rsidRPr="00022E60">
              <w:t>startTime</w:t>
            </w:r>
            <w:proofErr w:type="spellEnd"/>
            <w:r w:rsidRPr="00022E60">
              <w:t xml:space="preserve"> = </w:t>
            </w:r>
            <w:proofErr w:type="spellStart"/>
            <w:r w:rsidRPr="00022E60">
              <w:t>endTiem</w:t>
            </w:r>
            <w:proofErr w:type="spellEnd"/>
            <w:r w:rsidRPr="00022E60">
              <w:t xml:space="preserve"> from response</w:t>
            </w:r>
          </w:p>
        </w:tc>
      </w:tr>
      <w:tr w:rsidR="006C1F58" w:rsidRPr="00022E60" w14:paraId="13FCC673" w14:textId="77777777" w:rsidTr="00F8652B">
        <w:tc>
          <w:tcPr>
            <w:tcW w:w="0" w:type="auto"/>
          </w:tcPr>
          <w:p w14:paraId="5E40D248" w14:textId="332F33DB" w:rsidR="006C1F58" w:rsidRPr="00022E60" w:rsidRDefault="00772309" w:rsidP="00772309">
            <w:r>
              <w:t>/v1/events/</w:t>
            </w:r>
            <w:r w:rsidR="006C1F58" w:rsidRPr="00022E60">
              <w:t>${</w:t>
            </w:r>
            <w:proofErr w:type="spellStart"/>
            <w:r w:rsidR="002121C4">
              <w:t>eventType</w:t>
            </w:r>
            <w:proofErr w:type="spellEnd"/>
            <w:r w:rsidR="006C1F58" w:rsidRPr="00022E60">
              <w:t>}</w:t>
            </w:r>
          </w:p>
        </w:tc>
        <w:tc>
          <w:tcPr>
            <w:tcW w:w="0" w:type="auto"/>
          </w:tcPr>
          <w:p w14:paraId="77CFF8B5" w14:textId="7F5EC187" w:rsidR="006C1F58" w:rsidRPr="00022E60" w:rsidRDefault="006C1F58" w:rsidP="00022E60">
            <w:r w:rsidRPr="00022E60">
              <w:t>GET</w:t>
            </w:r>
          </w:p>
        </w:tc>
        <w:tc>
          <w:tcPr>
            <w:tcW w:w="0" w:type="auto"/>
          </w:tcPr>
          <w:p w14:paraId="34E53984" w14:textId="58DC5870" w:rsidR="00772309" w:rsidRDefault="00772309" w:rsidP="00022E60">
            <w:r>
              <w:t xml:space="preserve">&lt; Required &gt; </w:t>
            </w:r>
            <w:proofErr w:type="spellStart"/>
            <w:r>
              <w:t>eventType</w:t>
            </w:r>
            <w:proofErr w:type="spellEnd"/>
            <w:r>
              <w:t>:</w:t>
            </w:r>
          </w:p>
          <w:p w14:paraId="71334835" w14:textId="77777777" w:rsidR="006C1F58" w:rsidRPr="00022E60" w:rsidRDefault="006C1F58" w:rsidP="00022E60">
            <w:r w:rsidRPr="00022E60">
              <w:t xml:space="preserve">&lt; Optional &gt; </w:t>
            </w:r>
            <w:proofErr w:type="spellStart"/>
            <w:r w:rsidRPr="00022E60">
              <w:t>startId</w:t>
            </w:r>
            <w:proofErr w:type="spellEnd"/>
            <w:r w:rsidRPr="00022E60">
              <w:t>: parameter specifying an event id to start from.</w:t>
            </w:r>
          </w:p>
          <w:p w14:paraId="5766164F" w14:textId="77777777" w:rsidR="006C1F58" w:rsidRPr="00022E60" w:rsidRDefault="006C1F58" w:rsidP="00022E60">
            <w:r w:rsidRPr="00022E60">
              <w:t xml:space="preserve">&lt; Optional &gt; </w:t>
            </w:r>
            <w:proofErr w:type="spellStart"/>
            <w:r w:rsidRPr="00022E60">
              <w:t>startTime</w:t>
            </w:r>
            <w:proofErr w:type="spellEnd"/>
            <w:r w:rsidRPr="00022E60">
              <w:t>: optional parameter specifying the time of the event to start from.</w:t>
            </w:r>
          </w:p>
          <w:p w14:paraId="3F82E639" w14:textId="5AEFC8FB" w:rsidR="006046D0" w:rsidRPr="00022E60" w:rsidRDefault="006046D0" w:rsidP="00022E60">
            <w:r w:rsidRPr="00022E60">
              <w:t xml:space="preserve">Note: The </w:t>
            </w:r>
            <w:proofErr w:type="spellStart"/>
            <w:r w:rsidRPr="00022E60">
              <w:t>startId</w:t>
            </w:r>
            <w:proofErr w:type="spellEnd"/>
            <w:r w:rsidRPr="00022E60">
              <w:t xml:space="preserve"> and </w:t>
            </w:r>
            <w:proofErr w:type="spellStart"/>
            <w:r w:rsidRPr="00022E60">
              <w:t>startEvent</w:t>
            </w:r>
            <w:proofErr w:type="spellEnd"/>
            <w:r w:rsidRPr="00022E60">
              <w:t xml:space="preserve"> are exclusive. </w:t>
            </w:r>
            <w:proofErr w:type="gramStart"/>
            <w:r w:rsidRPr="00022E60">
              <w:t>i</w:t>
            </w:r>
            <w:proofErr w:type="gramEnd"/>
            <w:r w:rsidRPr="00022E60">
              <w:t xml:space="preserve">.e. The event with the exact </w:t>
            </w:r>
            <w:proofErr w:type="spellStart"/>
            <w:r w:rsidRPr="00022E60">
              <w:t>startId</w:t>
            </w:r>
            <w:proofErr w:type="spellEnd"/>
            <w:r w:rsidRPr="00022E60">
              <w:t xml:space="preserve"> and </w:t>
            </w:r>
            <w:proofErr w:type="spellStart"/>
            <w:r w:rsidRPr="00022E60">
              <w:t>startTime</w:t>
            </w:r>
            <w:proofErr w:type="spellEnd"/>
            <w:r w:rsidRPr="00022E60">
              <w:t xml:space="preserve"> will not be return in the response. </w:t>
            </w:r>
          </w:p>
          <w:p w14:paraId="0272B4B0" w14:textId="77777777" w:rsidR="006C1F58" w:rsidRPr="00022E60" w:rsidRDefault="006C1F58" w:rsidP="00022E60">
            <w:r w:rsidRPr="00022E60">
              <w:t>&lt; Optional &gt; limit: the maximum number of events to return</w:t>
            </w:r>
          </w:p>
          <w:p w14:paraId="00852ED2" w14:textId="7982E240" w:rsidR="00807789" w:rsidRPr="00022E60" w:rsidRDefault="006C1F58" w:rsidP="002121C4">
            <w:r w:rsidRPr="00022E60">
              <w:t>&lt; Optional &gt; attributes: the name of event attributes to return</w:t>
            </w:r>
          </w:p>
        </w:tc>
        <w:tc>
          <w:tcPr>
            <w:tcW w:w="0" w:type="auto"/>
          </w:tcPr>
          <w:p w14:paraId="2A3F6444" w14:textId="196539D4" w:rsidR="006C1F58" w:rsidRPr="00022E60" w:rsidRDefault="002121C4" w:rsidP="00022E60">
            <w:r>
              <w:t xml:space="preserve">The user’s </w:t>
            </w:r>
            <w:r w:rsidR="006C1F58" w:rsidRPr="00022E60">
              <w:t xml:space="preserve">events </w:t>
            </w:r>
            <w:r>
              <w:t>that are of the specified type</w:t>
            </w:r>
            <w:r w:rsidR="00611CA8" w:rsidRPr="00022E60">
              <w:t xml:space="preserve"> in descending order by time</w:t>
            </w:r>
          </w:p>
          <w:p w14:paraId="5CF63BEA" w14:textId="77777777" w:rsidR="006C1F58" w:rsidRPr="00022E60" w:rsidRDefault="006C1F58" w:rsidP="00022E60">
            <w:r w:rsidRPr="00022E60">
              <w:t xml:space="preserve">&lt; Optional &gt; </w:t>
            </w:r>
            <w:proofErr w:type="spellStart"/>
            <w:proofErr w:type="gramStart"/>
            <w:r w:rsidRPr="00022E60">
              <w:t>endId</w:t>
            </w:r>
            <w:proofErr w:type="spellEnd"/>
            <w:r w:rsidRPr="00022E60">
              <w:t xml:space="preserve"> :</w:t>
            </w:r>
            <w:proofErr w:type="gramEnd"/>
            <w:r w:rsidRPr="00022E60">
              <w:t xml:space="preserve"> The id of the last event returned if more results are available</w:t>
            </w:r>
          </w:p>
          <w:p w14:paraId="6D656BF1" w14:textId="77777777" w:rsidR="006C1F58" w:rsidRPr="00022E60" w:rsidRDefault="006C1F58" w:rsidP="00022E60">
            <w:r w:rsidRPr="00022E60">
              <w:t xml:space="preserve">&lt; Optional &gt; </w:t>
            </w:r>
            <w:proofErr w:type="spellStart"/>
            <w:r w:rsidRPr="00022E60">
              <w:t>endTime</w:t>
            </w:r>
            <w:proofErr w:type="spellEnd"/>
            <w:r w:rsidRPr="00022E60">
              <w:t>: The time of the last event return if more results are available</w:t>
            </w:r>
          </w:p>
          <w:p w14:paraId="1061D388" w14:textId="66EADC4F" w:rsidR="006C1F58" w:rsidRPr="00022E60" w:rsidRDefault="006C1F58" w:rsidP="00022E60">
            <w:r w:rsidRPr="00022E60">
              <w:t xml:space="preserve">To fetch next set of items, caller should call the operation again with </w:t>
            </w:r>
            <w:proofErr w:type="spellStart"/>
            <w:r w:rsidRPr="00022E60">
              <w:t>startId</w:t>
            </w:r>
            <w:proofErr w:type="spellEnd"/>
            <w:r w:rsidRPr="00022E60">
              <w:t xml:space="preserve"> = </w:t>
            </w:r>
            <w:proofErr w:type="spellStart"/>
            <w:r w:rsidRPr="00022E60">
              <w:t>endId</w:t>
            </w:r>
            <w:proofErr w:type="spellEnd"/>
            <w:r w:rsidRPr="00022E60">
              <w:t xml:space="preserve"> from response and </w:t>
            </w:r>
            <w:proofErr w:type="spellStart"/>
            <w:r w:rsidRPr="00022E60">
              <w:t>startTime</w:t>
            </w:r>
            <w:proofErr w:type="spellEnd"/>
            <w:r w:rsidRPr="00022E60">
              <w:t xml:space="preserve"> = </w:t>
            </w:r>
            <w:proofErr w:type="spellStart"/>
            <w:r w:rsidRPr="00022E60">
              <w:t>endTiem</w:t>
            </w:r>
            <w:proofErr w:type="spellEnd"/>
            <w:r w:rsidRPr="00022E60">
              <w:t xml:space="preserve"> from response</w:t>
            </w:r>
          </w:p>
        </w:tc>
      </w:tr>
      <w:tr w:rsidR="00611CA8" w:rsidRPr="00022E60" w14:paraId="06D3F436" w14:textId="77777777" w:rsidTr="00F8652B">
        <w:tc>
          <w:tcPr>
            <w:tcW w:w="0" w:type="auto"/>
          </w:tcPr>
          <w:p w14:paraId="6BA2D5EF" w14:textId="6EB9EF58" w:rsidR="00611CA8" w:rsidRPr="00022E60" w:rsidRDefault="00DE2BA8" w:rsidP="00022E60">
            <w:r>
              <w:t>/v1/events</w:t>
            </w:r>
            <w:r w:rsidR="00611CA8" w:rsidRPr="00022E60">
              <w:t>/${time}</w:t>
            </w:r>
          </w:p>
        </w:tc>
        <w:tc>
          <w:tcPr>
            <w:tcW w:w="0" w:type="auto"/>
          </w:tcPr>
          <w:p w14:paraId="60F62E81" w14:textId="6B0400C0" w:rsidR="00611CA8" w:rsidRPr="00022E60" w:rsidRDefault="00611CA8" w:rsidP="00022E60">
            <w:r w:rsidRPr="00022E60">
              <w:t>GET</w:t>
            </w:r>
          </w:p>
        </w:tc>
        <w:tc>
          <w:tcPr>
            <w:tcW w:w="0" w:type="auto"/>
          </w:tcPr>
          <w:p w14:paraId="6E1FFBD3" w14:textId="5C0CCD67" w:rsidR="00DE2BA8" w:rsidRDefault="00DE2BA8" w:rsidP="00022E60">
            <w:r>
              <w:t xml:space="preserve">&lt; Required &gt; </w:t>
            </w:r>
            <w:proofErr w:type="spellStart"/>
            <w:r>
              <w:t>userId</w:t>
            </w:r>
            <w:proofErr w:type="spellEnd"/>
            <w:r>
              <w:t>: The id of the user</w:t>
            </w:r>
          </w:p>
          <w:p w14:paraId="5F62EE4B" w14:textId="139DBD90" w:rsidR="00611CA8" w:rsidRPr="00022E60" w:rsidRDefault="00611CA8" w:rsidP="00022E60">
            <w:r w:rsidRPr="00022E60">
              <w:t>&lt; Optional &gt; attributes: the names of attributes to return</w:t>
            </w:r>
          </w:p>
        </w:tc>
        <w:tc>
          <w:tcPr>
            <w:tcW w:w="0" w:type="auto"/>
          </w:tcPr>
          <w:p w14:paraId="715C8E82" w14:textId="257E01E0" w:rsidR="00611CA8" w:rsidRPr="00022E60" w:rsidRDefault="00611CA8" w:rsidP="00022E60">
            <w:r w:rsidRPr="00022E60">
              <w:t>The details of the event specified</w:t>
            </w:r>
          </w:p>
        </w:tc>
      </w:tr>
      <w:tr w:rsidR="00611CA8" w:rsidRPr="00022E60" w14:paraId="752687A3" w14:textId="77777777" w:rsidTr="00F8652B">
        <w:tc>
          <w:tcPr>
            <w:tcW w:w="0" w:type="auto"/>
          </w:tcPr>
          <w:p w14:paraId="6C6E3892" w14:textId="38F761EF" w:rsidR="00611CA8" w:rsidRPr="00022E60" w:rsidRDefault="00DE2BA8" w:rsidP="00DE2BA8">
            <w:r>
              <w:t>/v1/events</w:t>
            </w:r>
          </w:p>
        </w:tc>
        <w:tc>
          <w:tcPr>
            <w:tcW w:w="0" w:type="auto"/>
          </w:tcPr>
          <w:p w14:paraId="5B7D1F64" w14:textId="27EBDF5E" w:rsidR="00611CA8" w:rsidRPr="00022E60" w:rsidRDefault="00611CA8" w:rsidP="00022E60">
            <w:r w:rsidRPr="00022E60">
              <w:t>POST</w:t>
            </w:r>
          </w:p>
        </w:tc>
        <w:tc>
          <w:tcPr>
            <w:tcW w:w="0" w:type="auto"/>
          </w:tcPr>
          <w:p w14:paraId="6A2A1DF6" w14:textId="12F46DCF" w:rsidR="00611CA8" w:rsidRPr="00022E60" w:rsidRDefault="00611CA8" w:rsidP="00022E60">
            <w:r w:rsidRPr="00022E60">
              <w:t>Details of a new event</w:t>
            </w:r>
          </w:p>
        </w:tc>
        <w:tc>
          <w:tcPr>
            <w:tcW w:w="0" w:type="auto"/>
          </w:tcPr>
          <w:p w14:paraId="6CCC5003" w14:textId="19BF6DD1" w:rsidR="00611CA8" w:rsidRPr="00022E60" w:rsidRDefault="00611CA8" w:rsidP="00022E60">
            <w:r w:rsidRPr="00022E60">
              <w:t xml:space="preserve">Confirmation of success or an error of the app has an event recorded for the specified user </w:t>
            </w:r>
            <w:r w:rsidR="00061847" w:rsidRPr="00022E60">
              <w:t xml:space="preserve">and application </w:t>
            </w:r>
            <w:r w:rsidRPr="00022E60">
              <w:t>in the same millisecond</w:t>
            </w:r>
          </w:p>
        </w:tc>
      </w:tr>
      <w:tr w:rsidR="00611CA8" w:rsidRPr="00022E60" w14:paraId="39339110" w14:textId="77777777" w:rsidTr="00F8652B">
        <w:tc>
          <w:tcPr>
            <w:tcW w:w="0" w:type="auto"/>
          </w:tcPr>
          <w:p w14:paraId="6DED7A5C" w14:textId="54A29D41" w:rsidR="00611CA8" w:rsidRPr="00022E60" w:rsidRDefault="00DE2BA8" w:rsidP="00DE2BA8">
            <w:r>
              <w:t>/v1/events</w:t>
            </w:r>
            <w:r w:rsidR="00611CA8" w:rsidRPr="00022E60">
              <w:t>/${time}</w:t>
            </w:r>
          </w:p>
        </w:tc>
        <w:tc>
          <w:tcPr>
            <w:tcW w:w="0" w:type="auto"/>
          </w:tcPr>
          <w:p w14:paraId="4A7C19E7" w14:textId="5C1B0548" w:rsidR="00611CA8" w:rsidRPr="00022E60" w:rsidRDefault="00611CA8" w:rsidP="00022E60">
            <w:r w:rsidRPr="00022E60">
              <w:t>PUT</w:t>
            </w:r>
          </w:p>
        </w:tc>
        <w:tc>
          <w:tcPr>
            <w:tcW w:w="0" w:type="auto"/>
          </w:tcPr>
          <w:p w14:paraId="15FA7DC6" w14:textId="13A67752" w:rsidR="00611CA8" w:rsidRPr="00022E60" w:rsidRDefault="00611CA8" w:rsidP="00022E60">
            <w:r w:rsidRPr="00022E60">
              <w:t>Update details of an event</w:t>
            </w:r>
          </w:p>
        </w:tc>
        <w:tc>
          <w:tcPr>
            <w:tcW w:w="0" w:type="auto"/>
          </w:tcPr>
          <w:p w14:paraId="45B7DA03" w14:textId="743C484C" w:rsidR="00611CA8" w:rsidRPr="00022E60" w:rsidRDefault="00611CA8" w:rsidP="00022E60">
            <w:r w:rsidRPr="00022E60">
              <w:t>Confirmation of success. It is not possible to update the event time. If this is needed, the app should delete the old event and create a new one.</w:t>
            </w:r>
          </w:p>
        </w:tc>
      </w:tr>
      <w:tr w:rsidR="00611CA8" w:rsidRPr="00022E60" w14:paraId="7337F2FC" w14:textId="77777777" w:rsidTr="00F8652B">
        <w:tc>
          <w:tcPr>
            <w:tcW w:w="0" w:type="auto"/>
          </w:tcPr>
          <w:p w14:paraId="3A21EA03" w14:textId="12C1EE48" w:rsidR="00611CA8" w:rsidRPr="00022E60" w:rsidRDefault="00F23996" w:rsidP="00F23996">
            <w:r>
              <w:t>/v1/events</w:t>
            </w:r>
            <w:r w:rsidR="00611CA8" w:rsidRPr="00022E60">
              <w:t>/${time}</w:t>
            </w:r>
          </w:p>
        </w:tc>
        <w:tc>
          <w:tcPr>
            <w:tcW w:w="0" w:type="auto"/>
          </w:tcPr>
          <w:p w14:paraId="421B47D0" w14:textId="546BFB3A" w:rsidR="00611CA8" w:rsidRPr="00022E60" w:rsidRDefault="00611CA8" w:rsidP="00022E60">
            <w:r w:rsidRPr="00022E60">
              <w:t>DELETE</w:t>
            </w:r>
          </w:p>
        </w:tc>
        <w:tc>
          <w:tcPr>
            <w:tcW w:w="0" w:type="auto"/>
          </w:tcPr>
          <w:p w14:paraId="2B9EBE6C" w14:textId="7F2A2618" w:rsidR="00611CA8" w:rsidRPr="00022E60" w:rsidRDefault="00F23996" w:rsidP="00022E60">
            <w:r>
              <w:t xml:space="preserve">&lt; Required &gt; </w:t>
            </w:r>
            <w:proofErr w:type="spellStart"/>
            <w:r>
              <w:t>userId</w:t>
            </w:r>
            <w:proofErr w:type="spellEnd"/>
            <w:r>
              <w:t>: the id of the user</w:t>
            </w:r>
          </w:p>
        </w:tc>
        <w:tc>
          <w:tcPr>
            <w:tcW w:w="0" w:type="auto"/>
          </w:tcPr>
          <w:p w14:paraId="03FBF022" w14:textId="727A4DB8" w:rsidR="00611CA8" w:rsidRPr="00022E60" w:rsidRDefault="00611CA8" w:rsidP="00022E60">
            <w:r w:rsidRPr="00022E60">
              <w:t>Confirmation of success</w:t>
            </w:r>
          </w:p>
        </w:tc>
      </w:tr>
    </w:tbl>
    <w:p w14:paraId="11697615" w14:textId="2BD7352D" w:rsidR="00556678" w:rsidRPr="00022E60" w:rsidRDefault="00A82ABF" w:rsidP="00022E60">
      <w:pPr>
        <w:pStyle w:val="Heading1"/>
      </w:pPr>
      <w:r w:rsidRPr="00022E60">
        <w:t>Profile service</w:t>
      </w:r>
      <w:r w:rsidR="00F03827" w:rsidRPr="00022E60">
        <w:t xml:space="preserve"> </w:t>
      </w:r>
    </w:p>
    <w:p w14:paraId="45612DEF" w14:textId="3186401A" w:rsidR="00556678" w:rsidRPr="00022E60" w:rsidRDefault="006046D0" w:rsidP="00022E60">
      <w:r w:rsidRPr="00022E60">
        <w:t>This service is r</w:t>
      </w:r>
      <w:r w:rsidR="00556678" w:rsidRPr="00022E60">
        <w:t xml:space="preserve">esponsible for Authentication, Authorization, and Auditing. Currently, only Authentication and Authorization will be implemented.  Communication with this </w:t>
      </w:r>
      <w:r w:rsidRPr="00022E60">
        <w:t>service</w:t>
      </w:r>
      <w:r w:rsidR="00556678" w:rsidRPr="00022E60">
        <w:t xml:space="preserve"> is only done over HTTPS.</w:t>
      </w:r>
      <w:r w:rsidR="00386474" w:rsidRPr="00022E60">
        <w:t xml:space="preserve"> Only one authentication token is allowed per user per application. Authentication tokens do not have a time limitation and are stored in Amazon </w:t>
      </w:r>
      <w:proofErr w:type="spellStart"/>
      <w:r w:rsidR="00386474" w:rsidRPr="00022E60">
        <w:t>ElastiCache</w:t>
      </w:r>
      <w:proofErr w:type="spellEnd"/>
      <w:r w:rsidR="00386474" w:rsidRPr="00022E60">
        <w:t xml:space="preserve">. </w:t>
      </w:r>
      <w:proofErr w:type="gramStart"/>
      <w:r w:rsidR="00386474" w:rsidRPr="00022E60">
        <w:t>when</w:t>
      </w:r>
      <w:proofErr w:type="gramEnd"/>
      <w:r w:rsidR="00386474" w:rsidRPr="00022E60">
        <w:t xml:space="preserve"> the user login to an application, the new authentication token replaces the old one (if it exists) in </w:t>
      </w:r>
      <w:proofErr w:type="spellStart"/>
      <w:r w:rsidR="00386474" w:rsidRPr="00022E60">
        <w:t>ElastiCache</w:t>
      </w:r>
      <w:proofErr w:type="spellEnd"/>
      <w:r w:rsidR="00386474" w:rsidRPr="00022E60">
        <w:t>.</w:t>
      </w:r>
      <w:r w:rsidR="00D31F8C" w:rsidRPr="00022E60">
        <w:t xml:space="preserve"> Authentication token ids are generated using the Java’s UUID class.</w:t>
      </w:r>
    </w:p>
    <w:tbl>
      <w:tblPr>
        <w:tblStyle w:val="TableGrid8"/>
        <w:tblW w:w="0" w:type="auto"/>
        <w:tblLook w:val="04A0" w:firstRow="1" w:lastRow="0" w:firstColumn="1" w:lastColumn="0" w:noHBand="0" w:noVBand="1"/>
      </w:tblPr>
      <w:tblGrid>
        <w:gridCol w:w="2707"/>
        <w:gridCol w:w="883"/>
        <w:gridCol w:w="1986"/>
        <w:gridCol w:w="1894"/>
        <w:gridCol w:w="1746"/>
      </w:tblGrid>
      <w:tr w:rsidR="0029458C" w:rsidRPr="00022E60" w14:paraId="2A3F0FDA" w14:textId="77777777" w:rsidTr="00556678">
        <w:trPr>
          <w:cnfStyle w:val="100000000000" w:firstRow="1" w:lastRow="0" w:firstColumn="0" w:lastColumn="0" w:oddVBand="0" w:evenVBand="0" w:oddHBand="0" w:evenHBand="0" w:firstRowFirstColumn="0" w:firstRowLastColumn="0" w:lastRowFirstColumn="0" w:lastRowLastColumn="0"/>
        </w:trPr>
        <w:tc>
          <w:tcPr>
            <w:tcW w:w="0" w:type="auto"/>
          </w:tcPr>
          <w:p w14:paraId="4A2629B7" w14:textId="77777777" w:rsidR="00556678" w:rsidRPr="00022E60" w:rsidRDefault="00556678" w:rsidP="00022E60">
            <w:r w:rsidRPr="00022E60">
              <w:t>URI</w:t>
            </w:r>
          </w:p>
        </w:tc>
        <w:tc>
          <w:tcPr>
            <w:tcW w:w="0" w:type="auto"/>
          </w:tcPr>
          <w:p w14:paraId="351B240D" w14:textId="77777777" w:rsidR="00556678" w:rsidRPr="00022E60" w:rsidRDefault="00556678" w:rsidP="00022E60">
            <w:r w:rsidRPr="00022E60">
              <w:t>Method</w:t>
            </w:r>
          </w:p>
        </w:tc>
        <w:tc>
          <w:tcPr>
            <w:tcW w:w="0" w:type="auto"/>
          </w:tcPr>
          <w:p w14:paraId="6D42E701" w14:textId="77777777" w:rsidR="00556678" w:rsidRPr="00022E60" w:rsidRDefault="00556678" w:rsidP="00022E60">
            <w:r w:rsidRPr="00022E60">
              <w:t>Parameters</w:t>
            </w:r>
          </w:p>
        </w:tc>
        <w:tc>
          <w:tcPr>
            <w:tcW w:w="0" w:type="auto"/>
          </w:tcPr>
          <w:p w14:paraId="3AA4FADD" w14:textId="7B6364C6" w:rsidR="00556678" w:rsidRPr="00022E60" w:rsidRDefault="00386474" w:rsidP="00022E60">
            <w:r w:rsidRPr="00022E60">
              <w:t>Admin</w:t>
            </w:r>
            <w:r w:rsidR="00556678" w:rsidRPr="00022E60">
              <w:t xml:space="preserve"> Web HTML Response</w:t>
            </w:r>
          </w:p>
        </w:tc>
        <w:tc>
          <w:tcPr>
            <w:tcW w:w="0" w:type="auto"/>
          </w:tcPr>
          <w:p w14:paraId="6638C088" w14:textId="77777777" w:rsidR="00556678" w:rsidRPr="00022E60" w:rsidRDefault="00556678" w:rsidP="00022E60">
            <w:r w:rsidRPr="00022E60">
              <w:t>Mobile App JSON Response</w:t>
            </w:r>
          </w:p>
        </w:tc>
      </w:tr>
      <w:tr w:rsidR="0029458C" w:rsidRPr="00022E60" w14:paraId="64AB3394" w14:textId="77777777" w:rsidTr="00556678">
        <w:tc>
          <w:tcPr>
            <w:tcW w:w="0" w:type="auto"/>
          </w:tcPr>
          <w:p w14:paraId="16507901" w14:textId="600791F5" w:rsidR="006046D0" w:rsidRPr="00022E60" w:rsidRDefault="006046D0" w:rsidP="00022E60">
            <w:r w:rsidRPr="00022E60">
              <w:t>/v1/login</w:t>
            </w:r>
          </w:p>
        </w:tc>
        <w:tc>
          <w:tcPr>
            <w:tcW w:w="0" w:type="auto"/>
          </w:tcPr>
          <w:p w14:paraId="3245FE20" w14:textId="77777777" w:rsidR="006046D0" w:rsidRPr="00022E60" w:rsidRDefault="006046D0" w:rsidP="00022E60">
            <w:r w:rsidRPr="00022E60">
              <w:t>GET</w:t>
            </w:r>
          </w:p>
          <w:p w14:paraId="283ED3C9" w14:textId="27107570" w:rsidR="003B2F3B" w:rsidRPr="00022E60" w:rsidRDefault="003B2F3B" w:rsidP="00022E60"/>
        </w:tc>
        <w:tc>
          <w:tcPr>
            <w:tcW w:w="0" w:type="auto"/>
          </w:tcPr>
          <w:p w14:paraId="3192A6A6" w14:textId="77777777" w:rsidR="006046D0" w:rsidRPr="00022E60" w:rsidRDefault="003B2F3B" w:rsidP="00022E60">
            <w:r w:rsidRPr="00022E60">
              <w:t xml:space="preserve">&lt; Optional &gt; </w:t>
            </w:r>
            <w:proofErr w:type="spellStart"/>
            <w:r w:rsidRPr="00022E60">
              <w:t>nextPage</w:t>
            </w:r>
            <w:proofErr w:type="spellEnd"/>
            <w:r w:rsidRPr="00022E60">
              <w:t xml:space="preserve"> the </w:t>
            </w:r>
            <w:proofErr w:type="spellStart"/>
            <w:r w:rsidRPr="00022E60">
              <w:t>nextPage</w:t>
            </w:r>
            <w:proofErr w:type="spellEnd"/>
            <w:r w:rsidRPr="00022E60">
              <w:t xml:space="preserve"> parameter to pass to the next call of POST /v1/login</w:t>
            </w:r>
          </w:p>
          <w:p w14:paraId="0D4F973F" w14:textId="3CA448D5" w:rsidR="00E304D9" w:rsidRPr="00022E60" w:rsidRDefault="00E304D9" w:rsidP="00022E60">
            <w:r w:rsidRPr="00022E60">
              <w:t>&lt; Optional &gt; Error Message to show</w:t>
            </w:r>
          </w:p>
        </w:tc>
        <w:tc>
          <w:tcPr>
            <w:tcW w:w="0" w:type="auto"/>
          </w:tcPr>
          <w:p w14:paraId="4169FB77" w14:textId="75C2804B" w:rsidR="006046D0" w:rsidRPr="00022E60" w:rsidRDefault="006046D0" w:rsidP="00022E60">
            <w:r w:rsidRPr="00022E60">
              <w:t>Login page</w:t>
            </w:r>
          </w:p>
        </w:tc>
        <w:tc>
          <w:tcPr>
            <w:tcW w:w="0" w:type="auto"/>
          </w:tcPr>
          <w:p w14:paraId="19E0EB2F" w14:textId="41C0B309" w:rsidR="006046D0" w:rsidRPr="00022E60" w:rsidRDefault="006046D0" w:rsidP="00022E60">
            <w:r w:rsidRPr="00022E60">
              <w:t>Not applicable</w:t>
            </w:r>
          </w:p>
        </w:tc>
      </w:tr>
      <w:tr w:rsidR="0029458C" w:rsidRPr="00022E60" w14:paraId="6B27EB9D" w14:textId="77777777" w:rsidTr="00556678">
        <w:tc>
          <w:tcPr>
            <w:tcW w:w="0" w:type="auto"/>
          </w:tcPr>
          <w:p w14:paraId="504FEDFE" w14:textId="1176E6C5" w:rsidR="00556678" w:rsidRPr="00022E60" w:rsidRDefault="00556678" w:rsidP="00022E60">
            <w:r w:rsidRPr="00022E60">
              <w:t>/v1/</w:t>
            </w:r>
            <w:r w:rsidR="00817308" w:rsidRPr="00022E60">
              <w:t xml:space="preserve"> </w:t>
            </w:r>
            <w:r w:rsidRPr="00022E60">
              <w:t>login</w:t>
            </w:r>
          </w:p>
        </w:tc>
        <w:tc>
          <w:tcPr>
            <w:tcW w:w="0" w:type="auto"/>
          </w:tcPr>
          <w:p w14:paraId="256A1446" w14:textId="77777777" w:rsidR="00556678" w:rsidRPr="00022E60" w:rsidRDefault="00556678" w:rsidP="00022E60">
            <w:r w:rsidRPr="00022E60">
              <w:t>POST</w:t>
            </w:r>
          </w:p>
        </w:tc>
        <w:tc>
          <w:tcPr>
            <w:tcW w:w="0" w:type="auto"/>
          </w:tcPr>
          <w:p w14:paraId="724C3AA9" w14:textId="1508A472" w:rsidR="00556678" w:rsidRPr="00022E60" w:rsidRDefault="00556678" w:rsidP="00022E60">
            <w:proofErr w:type="gramStart"/>
            <w:r w:rsidRPr="00022E60">
              <w:t>email</w:t>
            </w:r>
            <w:proofErr w:type="gramEnd"/>
            <w:r w:rsidRPr="00022E60">
              <w:t xml:space="preserve"> and password</w:t>
            </w:r>
            <w:r w:rsidR="00386474" w:rsidRPr="00022E60">
              <w:t>, and application id</w:t>
            </w:r>
            <w:r w:rsidRPr="00022E60">
              <w:t xml:space="preserve"> as parameters in the post body</w:t>
            </w:r>
          </w:p>
          <w:p w14:paraId="71988397" w14:textId="71734E5E" w:rsidR="006046D0" w:rsidRPr="00022E60" w:rsidRDefault="006046D0" w:rsidP="00022E60">
            <w:r w:rsidRPr="00022E60">
              <w:t xml:space="preserve">&lt; Optional &gt; </w:t>
            </w:r>
            <w:proofErr w:type="spellStart"/>
            <w:r w:rsidRPr="00022E60">
              <w:t>nextPage</w:t>
            </w:r>
            <w:proofErr w:type="spellEnd"/>
            <w:r w:rsidRPr="00022E60">
              <w:t xml:space="preserve">: the </w:t>
            </w:r>
            <w:proofErr w:type="spellStart"/>
            <w:r w:rsidRPr="00022E60">
              <w:t>uri</w:t>
            </w:r>
            <w:proofErr w:type="spellEnd"/>
            <w:r w:rsidRPr="00022E60">
              <w:t xml:space="preserve"> of the page to redirect to after login</w:t>
            </w:r>
          </w:p>
        </w:tc>
        <w:tc>
          <w:tcPr>
            <w:tcW w:w="0" w:type="auto"/>
          </w:tcPr>
          <w:p w14:paraId="02FD209C" w14:textId="7998B45D" w:rsidR="00556678" w:rsidRPr="00022E60" w:rsidRDefault="00556678" w:rsidP="00022E60">
            <w:r w:rsidRPr="00022E60">
              <w:t>Authentication token as a Session cookie and HTTP redirect response to /v1/</w:t>
            </w:r>
            <w:r w:rsidR="006046D0" w:rsidRPr="00022E60">
              <w:t>users</w:t>
            </w:r>
          </w:p>
        </w:tc>
        <w:tc>
          <w:tcPr>
            <w:tcW w:w="0" w:type="auto"/>
          </w:tcPr>
          <w:p w14:paraId="43D8B1C0" w14:textId="77777777" w:rsidR="00556678" w:rsidRPr="00022E60" w:rsidRDefault="00556678" w:rsidP="00022E60">
            <w:r w:rsidRPr="00022E60">
              <w:t>Authentication token and signature</w:t>
            </w:r>
          </w:p>
        </w:tc>
      </w:tr>
      <w:tr w:rsidR="0029458C" w:rsidRPr="00022E60" w14:paraId="3F4D965E" w14:textId="77777777" w:rsidTr="00556678">
        <w:tc>
          <w:tcPr>
            <w:tcW w:w="0" w:type="auto"/>
          </w:tcPr>
          <w:p w14:paraId="70936A51" w14:textId="564FB4EA" w:rsidR="00E701EC" w:rsidRPr="00022E60" w:rsidRDefault="00E701EC" w:rsidP="00022E60">
            <w:r w:rsidRPr="00022E60">
              <w:t>/v1/login/reset</w:t>
            </w:r>
          </w:p>
        </w:tc>
        <w:tc>
          <w:tcPr>
            <w:tcW w:w="0" w:type="auto"/>
          </w:tcPr>
          <w:p w14:paraId="6262A879" w14:textId="4ADC48DA" w:rsidR="00E701EC" w:rsidRPr="00022E60" w:rsidRDefault="00E701EC" w:rsidP="00022E60">
            <w:r w:rsidRPr="00022E60">
              <w:t>POST</w:t>
            </w:r>
          </w:p>
        </w:tc>
        <w:tc>
          <w:tcPr>
            <w:tcW w:w="0" w:type="auto"/>
          </w:tcPr>
          <w:p w14:paraId="7DE61E51" w14:textId="6AF44F5B" w:rsidR="00E701EC" w:rsidRPr="00022E60" w:rsidRDefault="00E701EC" w:rsidP="00022E60">
            <w:r w:rsidRPr="00022E60">
              <w:t>Email to reset</w:t>
            </w:r>
          </w:p>
        </w:tc>
        <w:tc>
          <w:tcPr>
            <w:tcW w:w="0" w:type="auto"/>
          </w:tcPr>
          <w:p w14:paraId="00260D01" w14:textId="399549AC" w:rsidR="00E701EC" w:rsidRPr="00022E60" w:rsidRDefault="00E701EC" w:rsidP="00022E60">
            <w:r w:rsidRPr="00022E60">
              <w:t>Not applicable</w:t>
            </w:r>
          </w:p>
        </w:tc>
        <w:tc>
          <w:tcPr>
            <w:tcW w:w="0" w:type="auto"/>
          </w:tcPr>
          <w:p w14:paraId="4ECD9157" w14:textId="2F382FD1" w:rsidR="00E701EC" w:rsidRPr="00022E60" w:rsidRDefault="00E701EC" w:rsidP="00022E60">
            <w:r w:rsidRPr="00022E60">
              <w:t>Confirmation of success</w:t>
            </w:r>
          </w:p>
        </w:tc>
      </w:tr>
      <w:tr w:rsidR="0029458C" w:rsidRPr="00022E60" w14:paraId="14254D2E" w14:textId="77777777" w:rsidTr="00556678">
        <w:tc>
          <w:tcPr>
            <w:tcW w:w="0" w:type="auto"/>
          </w:tcPr>
          <w:p w14:paraId="3E1A32FA" w14:textId="190F5B8A" w:rsidR="00E701EC" w:rsidRPr="00022E60" w:rsidRDefault="00E701EC" w:rsidP="00022E60">
            <w:r w:rsidRPr="00022E60">
              <w:t>/v1/login/${</w:t>
            </w:r>
            <w:proofErr w:type="spellStart"/>
            <w:r w:rsidRPr="00022E60">
              <w:t>resetToken</w:t>
            </w:r>
            <w:proofErr w:type="spellEnd"/>
            <w:r w:rsidRPr="00022E60">
              <w:t>}</w:t>
            </w:r>
          </w:p>
        </w:tc>
        <w:tc>
          <w:tcPr>
            <w:tcW w:w="0" w:type="auto"/>
          </w:tcPr>
          <w:p w14:paraId="0E227950" w14:textId="2BBEA3C1" w:rsidR="00E701EC" w:rsidRPr="00022E60" w:rsidRDefault="00E701EC" w:rsidP="00022E60">
            <w:r w:rsidRPr="00022E60">
              <w:t>GET</w:t>
            </w:r>
          </w:p>
        </w:tc>
        <w:tc>
          <w:tcPr>
            <w:tcW w:w="0" w:type="auto"/>
          </w:tcPr>
          <w:p w14:paraId="5B94B965" w14:textId="2A5C999E" w:rsidR="00E701EC" w:rsidRPr="00022E60" w:rsidRDefault="00E701EC" w:rsidP="00022E60"/>
        </w:tc>
        <w:tc>
          <w:tcPr>
            <w:tcW w:w="0" w:type="auto"/>
          </w:tcPr>
          <w:p w14:paraId="73992E88" w14:textId="3D7E0C34" w:rsidR="00E701EC" w:rsidRPr="00022E60" w:rsidRDefault="00E701EC" w:rsidP="00022E60">
            <w:r w:rsidRPr="00022E60">
              <w:t>Password reset page</w:t>
            </w:r>
          </w:p>
        </w:tc>
        <w:tc>
          <w:tcPr>
            <w:tcW w:w="0" w:type="auto"/>
          </w:tcPr>
          <w:p w14:paraId="569B0540" w14:textId="27A6FD82" w:rsidR="00E701EC" w:rsidRPr="00022E60" w:rsidRDefault="00E701EC" w:rsidP="00022E60">
            <w:r w:rsidRPr="00022E60">
              <w:t>Not applicable</w:t>
            </w:r>
          </w:p>
        </w:tc>
      </w:tr>
      <w:tr w:rsidR="0029458C" w:rsidRPr="00022E60" w14:paraId="657E63A8" w14:textId="77777777" w:rsidTr="00556678">
        <w:tc>
          <w:tcPr>
            <w:tcW w:w="0" w:type="auto"/>
          </w:tcPr>
          <w:p w14:paraId="62AB2DC1" w14:textId="264D9325" w:rsidR="00E701EC" w:rsidRPr="00022E60" w:rsidRDefault="00E701EC" w:rsidP="00022E60">
            <w:r w:rsidRPr="00022E60">
              <w:t>/v1/login/${</w:t>
            </w:r>
            <w:proofErr w:type="spellStart"/>
            <w:r w:rsidRPr="00022E60">
              <w:t>resetToken</w:t>
            </w:r>
            <w:proofErr w:type="spellEnd"/>
            <w:r w:rsidRPr="00022E60">
              <w:t>}</w:t>
            </w:r>
          </w:p>
        </w:tc>
        <w:tc>
          <w:tcPr>
            <w:tcW w:w="0" w:type="auto"/>
          </w:tcPr>
          <w:p w14:paraId="5C073641" w14:textId="7CA4BE1B" w:rsidR="00E701EC" w:rsidRPr="00022E60" w:rsidRDefault="00E701EC" w:rsidP="00022E60">
            <w:r w:rsidRPr="00022E60">
              <w:t>POST</w:t>
            </w:r>
          </w:p>
        </w:tc>
        <w:tc>
          <w:tcPr>
            <w:tcW w:w="0" w:type="auto"/>
          </w:tcPr>
          <w:p w14:paraId="1BB94018" w14:textId="60290541" w:rsidR="00E701EC" w:rsidRPr="00022E60" w:rsidRDefault="00E701EC" w:rsidP="00022E60">
            <w:r w:rsidRPr="00022E60">
              <w:t>New password</w:t>
            </w:r>
          </w:p>
        </w:tc>
        <w:tc>
          <w:tcPr>
            <w:tcW w:w="0" w:type="auto"/>
          </w:tcPr>
          <w:p w14:paraId="2CDCA273" w14:textId="20BB6B01" w:rsidR="00E701EC" w:rsidRPr="00022E60" w:rsidRDefault="00E701EC" w:rsidP="00022E60">
            <w:r w:rsidRPr="00022E60">
              <w:t>Password reset success page</w:t>
            </w:r>
          </w:p>
        </w:tc>
        <w:tc>
          <w:tcPr>
            <w:tcW w:w="0" w:type="auto"/>
          </w:tcPr>
          <w:p w14:paraId="2750E56E" w14:textId="5104B76A" w:rsidR="00E701EC" w:rsidRPr="00022E60" w:rsidRDefault="00E701EC" w:rsidP="00022E60">
            <w:r w:rsidRPr="00022E60">
              <w:t>Not applicable</w:t>
            </w:r>
          </w:p>
        </w:tc>
      </w:tr>
      <w:tr w:rsidR="0029458C" w:rsidRPr="00022E60" w14:paraId="314FD882" w14:textId="77777777" w:rsidTr="00556678">
        <w:tc>
          <w:tcPr>
            <w:tcW w:w="0" w:type="auto"/>
          </w:tcPr>
          <w:p w14:paraId="160398DB" w14:textId="5F31B503" w:rsidR="00386474" w:rsidRPr="00022E60" w:rsidRDefault="00386474" w:rsidP="00022E60">
            <w:r w:rsidRPr="00022E60">
              <w:t>/v1/tokens/${id}</w:t>
            </w:r>
          </w:p>
        </w:tc>
        <w:tc>
          <w:tcPr>
            <w:tcW w:w="0" w:type="auto"/>
          </w:tcPr>
          <w:p w14:paraId="230BBC4A" w14:textId="10FA205D" w:rsidR="00386474" w:rsidRPr="00022E60" w:rsidRDefault="00386474" w:rsidP="00022E60">
            <w:r w:rsidRPr="00022E60">
              <w:t>GET</w:t>
            </w:r>
          </w:p>
        </w:tc>
        <w:tc>
          <w:tcPr>
            <w:tcW w:w="0" w:type="auto"/>
          </w:tcPr>
          <w:p w14:paraId="1443153D" w14:textId="66B85551" w:rsidR="00386474" w:rsidRPr="00022E60" w:rsidRDefault="00386474" w:rsidP="00022E60">
            <w:r w:rsidRPr="00022E60">
              <w:t>None</w:t>
            </w:r>
          </w:p>
        </w:tc>
        <w:tc>
          <w:tcPr>
            <w:tcW w:w="0" w:type="auto"/>
          </w:tcPr>
          <w:p w14:paraId="6C927B08" w14:textId="48ADF3D8" w:rsidR="00386474" w:rsidRPr="00022E60" w:rsidRDefault="00386474" w:rsidP="00022E60">
            <w:r w:rsidRPr="00022E60">
              <w:t>Not applicable</w:t>
            </w:r>
          </w:p>
        </w:tc>
        <w:tc>
          <w:tcPr>
            <w:tcW w:w="0" w:type="auto"/>
          </w:tcPr>
          <w:p w14:paraId="4A86D2BF" w14:textId="7A6A9C55" w:rsidR="00386474" w:rsidRPr="00022E60" w:rsidRDefault="00386474" w:rsidP="00022E60">
            <w:r w:rsidRPr="00022E60">
              <w:t>Authentication token details or error if the token is not valid.</w:t>
            </w:r>
          </w:p>
        </w:tc>
      </w:tr>
      <w:tr w:rsidR="0029458C" w:rsidRPr="00022E60" w14:paraId="3096E6B6" w14:textId="77777777" w:rsidTr="00556678">
        <w:tc>
          <w:tcPr>
            <w:tcW w:w="0" w:type="auto"/>
          </w:tcPr>
          <w:p w14:paraId="02B40BBD" w14:textId="281DA484" w:rsidR="006046D0" w:rsidRPr="00022E60" w:rsidRDefault="006046D0" w:rsidP="00022E60">
            <w:r w:rsidRPr="00022E60">
              <w:t>/v1/users</w:t>
            </w:r>
          </w:p>
        </w:tc>
        <w:tc>
          <w:tcPr>
            <w:tcW w:w="0" w:type="auto"/>
          </w:tcPr>
          <w:p w14:paraId="5032FED7" w14:textId="143D31F9" w:rsidR="006046D0" w:rsidRPr="00022E60" w:rsidRDefault="006046D0" w:rsidP="00022E60">
            <w:r w:rsidRPr="00022E60">
              <w:t>GET</w:t>
            </w:r>
          </w:p>
        </w:tc>
        <w:tc>
          <w:tcPr>
            <w:tcW w:w="0" w:type="auto"/>
          </w:tcPr>
          <w:p w14:paraId="77C4540D" w14:textId="77777777" w:rsidR="006046D0" w:rsidRPr="00022E60" w:rsidRDefault="006046D0" w:rsidP="00022E60">
            <w:r w:rsidRPr="00022E60">
              <w:t xml:space="preserve">&lt; Optional &gt; </w:t>
            </w:r>
            <w:proofErr w:type="spellStart"/>
            <w:r w:rsidRPr="00022E60">
              <w:t>startId</w:t>
            </w:r>
            <w:proofErr w:type="spellEnd"/>
            <w:r w:rsidRPr="00022E60">
              <w:t xml:space="preserve">: </w:t>
            </w:r>
            <w:r w:rsidR="00496AD2" w:rsidRPr="00022E60">
              <w:t xml:space="preserve">specified the id of the first user. This parameter is exclusive. </w:t>
            </w:r>
            <w:proofErr w:type="gramStart"/>
            <w:r w:rsidR="00496AD2" w:rsidRPr="00022E60">
              <w:t>i</w:t>
            </w:r>
            <w:proofErr w:type="gramEnd"/>
            <w:r w:rsidR="00496AD2" w:rsidRPr="00022E60">
              <w:t>.e. the user with this specific parameter will not be returned in the response</w:t>
            </w:r>
          </w:p>
          <w:p w14:paraId="10DE49DD" w14:textId="77777777" w:rsidR="00496AD2" w:rsidRPr="00022E60" w:rsidRDefault="00496AD2" w:rsidP="00022E60">
            <w:r w:rsidRPr="00022E60">
              <w:t>&lt;Optional &gt; limit: maximum number of users to return</w:t>
            </w:r>
          </w:p>
          <w:p w14:paraId="3AC44F4C" w14:textId="77777777" w:rsidR="00496AD2" w:rsidRPr="00022E60" w:rsidRDefault="00496AD2" w:rsidP="00022E60">
            <w:r w:rsidRPr="00022E60">
              <w:t>&lt;Optional &gt; sort: attribute to sort by</w:t>
            </w:r>
          </w:p>
          <w:p w14:paraId="777952C8" w14:textId="77777777" w:rsidR="00496AD2" w:rsidRPr="00022E60" w:rsidRDefault="00496AD2" w:rsidP="00022E60">
            <w:r w:rsidRPr="00022E60">
              <w:t xml:space="preserve">&lt; Optional &gt; order: </w:t>
            </w:r>
            <w:proofErr w:type="spellStart"/>
            <w:r w:rsidRPr="00022E60">
              <w:t>asc</w:t>
            </w:r>
            <w:proofErr w:type="spellEnd"/>
            <w:r w:rsidRPr="00022E60">
              <w:t xml:space="preserve"> or </w:t>
            </w:r>
            <w:proofErr w:type="spellStart"/>
            <w:r w:rsidRPr="00022E60">
              <w:t>desc</w:t>
            </w:r>
            <w:proofErr w:type="spellEnd"/>
          </w:p>
          <w:p w14:paraId="6B7FEFC7" w14:textId="77777777" w:rsidR="00496AD2" w:rsidRPr="00022E60" w:rsidRDefault="00496AD2" w:rsidP="00022E60">
            <w:r w:rsidRPr="00022E60">
              <w:t xml:space="preserve">&lt; Optional &gt; filter attributes </w:t>
            </w:r>
          </w:p>
          <w:p w14:paraId="31962C1D" w14:textId="77777777" w:rsidR="00E364DB" w:rsidRPr="00022E60" w:rsidRDefault="00E364DB" w:rsidP="00022E60">
            <w:r w:rsidRPr="00022E60">
              <w:t>&lt; Optional &gt; error: an error message to display</w:t>
            </w:r>
          </w:p>
          <w:p w14:paraId="1AFD19BF" w14:textId="77777777" w:rsidR="00E364DB" w:rsidRPr="00022E60" w:rsidRDefault="00E364DB" w:rsidP="00022E60">
            <w:r w:rsidRPr="00022E60">
              <w:t>&lt; Optional &gt; success: a success message to display</w:t>
            </w:r>
          </w:p>
          <w:p w14:paraId="4F676C40" w14:textId="6F082057" w:rsidR="00E364DB" w:rsidRPr="00022E60" w:rsidRDefault="00606C39" w:rsidP="00022E60">
            <w:r w:rsidRPr="00022E60">
              <w:t>&lt; Optional &gt; notice</w:t>
            </w:r>
            <w:r w:rsidR="00E364DB" w:rsidRPr="00022E60">
              <w:t>: a notice message to display</w:t>
            </w:r>
          </w:p>
        </w:tc>
        <w:tc>
          <w:tcPr>
            <w:tcW w:w="0" w:type="auto"/>
          </w:tcPr>
          <w:p w14:paraId="4DB0C48B" w14:textId="5C411586" w:rsidR="006046D0" w:rsidRPr="00022E60" w:rsidRDefault="006046D0" w:rsidP="00022E60">
            <w:r w:rsidRPr="00022E60">
              <w:t>User m</w:t>
            </w:r>
            <w:r w:rsidR="00496AD2" w:rsidRPr="00022E60">
              <w:t>anagement page listing users returned from the query</w:t>
            </w:r>
          </w:p>
        </w:tc>
        <w:tc>
          <w:tcPr>
            <w:tcW w:w="0" w:type="auto"/>
          </w:tcPr>
          <w:p w14:paraId="1170D48D" w14:textId="0C32B88A" w:rsidR="006046D0" w:rsidRPr="00022E60" w:rsidRDefault="00496AD2" w:rsidP="00022E60">
            <w:r w:rsidRPr="00022E60">
              <w:t>List of users returned from the query</w:t>
            </w:r>
          </w:p>
        </w:tc>
      </w:tr>
      <w:tr w:rsidR="0029458C" w:rsidRPr="00022E60" w14:paraId="34A1D982" w14:textId="77777777" w:rsidTr="00556678">
        <w:tc>
          <w:tcPr>
            <w:tcW w:w="0" w:type="auto"/>
          </w:tcPr>
          <w:p w14:paraId="7F530799" w14:textId="69272AC7" w:rsidR="00496AD2" w:rsidRPr="00022E60" w:rsidRDefault="00496AD2" w:rsidP="00022E60">
            <w:r w:rsidRPr="00022E60">
              <w:t>/v1/users/${id}</w:t>
            </w:r>
          </w:p>
        </w:tc>
        <w:tc>
          <w:tcPr>
            <w:tcW w:w="0" w:type="auto"/>
          </w:tcPr>
          <w:p w14:paraId="2F576E5F" w14:textId="75A9CE67" w:rsidR="00496AD2" w:rsidRPr="00022E60" w:rsidRDefault="00496AD2" w:rsidP="00022E60">
            <w:r w:rsidRPr="00022E60">
              <w:t>GET</w:t>
            </w:r>
          </w:p>
        </w:tc>
        <w:tc>
          <w:tcPr>
            <w:tcW w:w="0" w:type="auto"/>
          </w:tcPr>
          <w:p w14:paraId="4831FAAB" w14:textId="0E603896" w:rsidR="00496AD2" w:rsidRPr="00022E60" w:rsidRDefault="00496AD2" w:rsidP="00022E60">
            <w:r w:rsidRPr="00022E60">
              <w:t>None</w:t>
            </w:r>
          </w:p>
        </w:tc>
        <w:tc>
          <w:tcPr>
            <w:tcW w:w="0" w:type="auto"/>
          </w:tcPr>
          <w:p w14:paraId="406A48E3" w14:textId="064A0C82" w:rsidR="00496AD2" w:rsidRPr="00022E60" w:rsidRDefault="00496AD2" w:rsidP="00022E60">
            <w:r w:rsidRPr="00022E60">
              <w:t>User information page</w:t>
            </w:r>
          </w:p>
        </w:tc>
        <w:tc>
          <w:tcPr>
            <w:tcW w:w="0" w:type="auto"/>
          </w:tcPr>
          <w:p w14:paraId="487B1357" w14:textId="61CE8ADA" w:rsidR="00496AD2" w:rsidRPr="00022E60" w:rsidRDefault="00496AD2" w:rsidP="00022E60">
            <w:r w:rsidRPr="00022E60">
              <w:t>User details</w:t>
            </w:r>
          </w:p>
        </w:tc>
      </w:tr>
      <w:tr w:rsidR="0029458C" w:rsidRPr="00022E60" w14:paraId="06FD37AB" w14:textId="77777777" w:rsidTr="00556678">
        <w:tc>
          <w:tcPr>
            <w:tcW w:w="0" w:type="auto"/>
          </w:tcPr>
          <w:p w14:paraId="5BEB27EA" w14:textId="4CD2467D" w:rsidR="00496AD2" w:rsidRPr="00022E60" w:rsidRDefault="00E364DB" w:rsidP="00022E60">
            <w:r w:rsidRPr="00022E60">
              <w:t>/v1/users/new</w:t>
            </w:r>
          </w:p>
        </w:tc>
        <w:tc>
          <w:tcPr>
            <w:tcW w:w="0" w:type="auto"/>
          </w:tcPr>
          <w:p w14:paraId="6767146C" w14:textId="6C46D902" w:rsidR="00496AD2" w:rsidRPr="00022E60" w:rsidRDefault="00E364DB" w:rsidP="00022E60">
            <w:r w:rsidRPr="00022E60">
              <w:t>GET</w:t>
            </w:r>
          </w:p>
        </w:tc>
        <w:tc>
          <w:tcPr>
            <w:tcW w:w="0" w:type="auto"/>
          </w:tcPr>
          <w:p w14:paraId="788759F5" w14:textId="20258497" w:rsidR="00496AD2" w:rsidRPr="00022E60" w:rsidRDefault="00E364DB" w:rsidP="00022E60">
            <w:r w:rsidRPr="00022E60">
              <w:t>None</w:t>
            </w:r>
          </w:p>
        </w:tc>
        <w:tc>
          <w:tcPr>
            <w:tcW w:w="0" w:type="auto"/>
          </w:tcPr>
          <w:p w14:paraId="7B930D54" w14:textId="5A5C604F" w:rsidR="00496AD2" w:rsidRPr="00022E60" w:rsidRDefault="00E364DB" w:rsidP="00022E60">
            <w:r w:rsidRPr="00022E60">
              <w:t>New user page</w:t>
            </w:r>
          </w:p>
        </w:tc>
        <w:tc>
          <w:tcPr>
            <w:tcW w:w="0" w:type="auto"/>
          </w:tcPr>
          <w:p w14:paraId="53733D23" w14:textId="24E78D2B" w:rsidR="00496AD2" w:rsidRPr="00022E60" w:rsidRDefault="00E364DB" w:rsidP="00022E60">
            <w:r w:rsidRPr="00022E60">
              <w:t>Not applicable</w:t>
            </w:r>
          </w:p>
        </w:tc>
      </w:tr>
      <w:tr w:rsidR="0029458C" w:rsidRPr="00022E60" w14:paraId="7ACA3718" w14:textId="77777777" w:rsidTr="00556678">
        <w:tc>
          <w:tcPr>
            <w:tcW w:w="0" w:type="auto"/>
          </w:tcPr>
          <w:p w14:paraId="4735C888" w14:textId="3AB0884F" w:rsidR="00E364DB" w:rsidRPr="00022E60" w:rsidRDefault="00E364DB" w:rsidP="00022E60">
            <w:r w:rsidRPr="00022E60">
              <w:t>/v1/users</w:t>
            </w:r>
          </w:p>
        </w:tc>
        <w:tc>
          <w:tcPr>
            <w:tcW w:w="0" w:type="auto"/>
          </w:tcPr>
          <w:p w14:paraId="755AF347" w14:textId="216A0A74" w:rsidR="00E364DB" w:rsidRPr="00022E60" w:rsidRDefault="00E364DB" w:rsidP="00022E60">
            <w:r w:rsidRPr="00022E60">
              <w:t>POST</w:t>
            </w:r>
          </w:p>
        </w:tc>
        <w:tc>
          <w:tcPr>
            <w:tcW w:w="0" w:type="auto"/>
          </w:tcPr>
          <w:p w14:paraId="5AB6DCE0" w14:textId="77777777" w:rsidR="00E364DB" w:rsidRPr="00022E60" w:rsidRDefault="00E364DB" w:rsidP="00022E60">
            <w:r w:rsidRPr="00022E60">
              <w:t>New user details</w:t>
            </w:r>
          </w:p>
          <w:p w14:paraId="3D33DDE2" w14:textId="14A145E4" w:rsidR="00326283" w:rsidRPr="00022E60" w:rsidRDefault="00326283" w:rsidP="00022E60"/>
        </w:tc>
        <w:tc>
          <w:tcPr>
            <w:tcW w:w="0" w:type="auto"/>
          </w:tcPr>
          <w:p w14:paraId="09D400F2" w14:textId="3D4B4323" w:rsidR="00E364DB" w:rsidRPr="00022E60" w:rsidRDefault="00E364DB" w:rsidP="00022E60">
            <w:r w:rsidRPr="00022E60">
              <w:t>Redirects to /v1/users with success message</w:t>
            </w:r>
          </w:p>
        </w:tc>
        <w:tc>
          <w:tcPr>
            <w:tcW w:w="0" w:type="auto"/>
          </w:tcPr>
          <w:p w14:paraId="2534EF39" w14:textId="131175BB" w:rsidR="00E364DB" w:rsidRPr="00022E60" w:rsidRDefault="00022E60" w:rsidP="00022E60">
            <w:r w:rsidRPr="00022E60">
              <w:t>Not applicable</w:t>
            </w:r>
          </w:p>
        </w:tc>
      </w:tr>
      <w:tr w:rsidR="0029458C" w:rsidRPr="00022E60" w14:paraId="5E392582" w14:textId="77777777" w:rsidTr="00556678">
        <w:tc>
          <w:tcPr>
            <w:tcW w:w="0" w:type="auto"/>
          </w:tcPr>
          <w:p w14:paraId="6A342B21" w14:textId="5160E6F5" w:rsidR="00E364DB" w:rsidRPr="00022E60" w:rsidRDefault="00E364DB" w:rsidP="00022E60">
            <w:r w:rsidRPr="00022E60">
              <w:t>/v1/users/${id}</w:t>
            </w:r>
          </w:p>
        </w:tc>
        <w:tc>
          <w:tcPr>
            <w:tcW w:w="0" w:type="auto"/>
          </w:tcPr>
          <w:p w14:paraId="6E6774DE" w14:textId="0D893314" w:rsidR="00E364DB" w:rsidRPr="00022E60" w:rsidRDefault="00E364DB" w:rsidP="00022E60">
            <w:r w:rsidRPr="00022E60">
              <w:t>PUT</w:t>
            </w:r>
          </w:p>
        </w:tc>
        <w:tc>
          <w:tcPr>
            <w:tcW w:w="0" w:type="auto"/>
          </w:tcPr>
          <w:p w14:paraId="11FB5E5D" w14:textId="63793339" w:rsidR="00E364DB" w:rsidRPr="00022E60" w:rsidRDefault="00E364DB" w:rsidP="00022E60">
            <w:r w:rsidRPr="00022E60">
              <w:t>Updated user details</w:t>
            </w:r>
          </w:p>
        </w:tc>
        <w:tc>
          <w:tcPr>
            <w:tcW w:w="0" w:type="auto"/>
          </w:tcPr>
          <w:p w14:paraId="735FD70B" w14:textId="3BAEEAF2" w:rsidR="00E364DB" w:rsidRPr="00022E60" w:rsidRDefault="00E364DB" w:rsidP="00022E60">
            <w:r w:rsidRPr="00022E60">
              <w:t>Redirects to /v1/users with success message</w:t>
            </w:r>
          </w:p>
        </w:tc>
        <w:tc>
          <w:tcPr>
            <w:tcW w:w="0" w:type="auto"/>
          </w:tcPr>
          <w:p w14:paraId="3EC9C937" w14:textId="40782C91" w:rsidR="00E364DB" w:rsidRPr="00022E60" w:rsidRDefault="00E364DB" w:rsidP="00022E60">
            <w:r w:rsidRPr="00022E60">
              <w:t>Confirmation of success</w:t>
            </w:r>
          </w:p>
        </w:tc>
      </w:tr>
      <w:tr w:rsidR="0029458C" w:rsidRPr="00022E60" w14:paraId="03D4C126" w14:textId="77777777" w:rsidTr="00556678">
        <w:tc>
          <w:tcPr>
            <w:tcW w:w="0" w:type="auto"/>
          </w:tcPr>
          <w:p w14:paraId="137C4C95" w14:textId="14028F9F" w:rsidR="00E364DB" w:rsidRPr="00022E60" w:rsidRDefault="00E364DB" w:rsidP="00022E60">
            <w:r w:rsidRPr="00022E60">
              <w:t>/v1/users/${id}</w:t>
            </w:r>
          </w:p>
        </w:tc>
        <w:tc>
          <w:tcPr>
            <w:tcW w:w="0" w:type="auto"/>
          </w:tcPr>
          <w:p w14:paraId="2292B8F6" w14:textId="414C7ECF" w:rsidR="00E364DB" w:rsidRPr="00022E60" w:rsidRDefault="00E364DB" w:rsidP="00022E60">
            <w:r w:rsidRPr="00022E60">
              <w:t>DELETE</w:t>
            </w:r>
          </w:p>
        </w:tc>
        <w:tc>
          <w:tcPr>
            <w:tcW w:w="0" w:type="auto"/>
          </w:tcPr>
          <w:p w14:paraId="71CE7E1F" w14:textId="7B182D76" w:rsidR="00E364DB" w:rsidRPr="00022E60" w:rsidRDefault="00E364DB" w:rsidP="00022E60">
            <w:r w:rsidRPr="00022E60">
              <w:t>None</w:t>
            </w:r>
          </w:p>
        </w:tc>
        <w:tc>
          <w:tcPr>
            <w:tcW w:w="0" w:type="auto"/>
          </w:tcPr>
          <w:p w14:paraId="19C9536A" w14:textId="2EA99FF2" w:rsidR="00E364DB" w:rsidRPr="00022E60" w:rsidRDefault="00E364DB" w:rsidP="00022E60">
            <w:r w:rsidRPr="00022E60">
              <w:t>Redirects to /v1/users with success message</w:t>
            </w:r>
          </w:p>
        </w:tc>
        <w:tc>
          <w:tcPr>
            <w:tcW w:w="0" w:type="auto"/>
          </w:tcPr>
          <w:p w14:paraId="5B91CF90" w14:textId="3C69CB19" w:rsidR="00E364DB" w:rsidRPr="00022E60" w:rsidRDefault="00E364DB" w:rsidP="00022E60">
            <w:r w:rsidRPr="00022E60">
              <w:t>Confirmation of success</w:t>
            </w:r>
          </w:p>
        </w:tc>
      </w:tr>
      <w:tr w:rsidR="0029458C" w:rsidRPr="00022E60" w14:paraId="4E7B858E" w14:textId="77777777" w:rsidTr="00556678">
        <w:tc>
          <w:tcPr>
            <w:tcW w:w="0" w:type="auto"/>
          </w:tcPr>
          <w:p w14:paraId="369EDE75" w14:textId="73BF720C" w:rsidR="00E364DB" w:rsidRPr="00022E60" w:rsidRDefault="00E364DB" w:rsidP="00022E60">
            <w:r w:rsidRPr="00022E60">
              <w:t>/v1/roles</w:t>
            </w:r>
          </w:p>
        </w:tc>
        <w:tc>
          <w:tcPr>
            <w:tcW w:w="0" w:type="auto"/>
          </w:tcPr>
          <w:p w14:paraId="07C8F577" w14:textId="128731EB" w:rsidR="00E364DB" w:rsidRPr="00022E60" w:rsidRDefault="00E364DB" w:rsidP="00022E60">
            <w:r w:rsidRPr="00022E60">
              <w:t>GET</w:t>
            </w:r>
          </w:p>
        </w:tc>
        <w:tc>
          <w:tcPr>
            <w:tcW w:w="0" w:type="auto"/>
          </w:tcPr>
          <w:p w14:paraId="1EDBB7CC" w14:textId="77777777" w:rsidR="00E364DB" w:rsidRPr="00022E60" w:rsidRDefault="00E364DB" w:rsidP="00022E60">
            <w:r w:rsidRPr="00022E60">
              <w:t>&lt; Optional &gt; success: a success message to display</w:t>
            </w:r>
          </w:p>
          <w:p w14:paraId="619436B2" w14:textId="77777777" w:rsidR="00E364DB" w:rsidRPr="00022E60" w:rsidRDefault="00E364DB" w:rsidP="00022E60">
            <w:r w:rsidRPr="00022E60">
              <w:t>&lt; Optional &gt; error: an error message to display</w:t>
            </w:r>
          </w:p>
          <w:p w14:paraId="437D8A3B" w14:textId="2A823031" w:rsidR="00E364DB" w:rsidRPr="00022E60" w:rsidRDefault="00E364DB" w:rsidP="00022E60">
            <w:r w:rsidRPr="00022E60">
              <w:t>&lt; Optional&gt; notice: a notice message to display</w:t>
            </w:r>
          </w:p>
        </w:tc>
        <w:tc>
          <w:tcPr>
            <w:tcW w:w="0" w:type="auto"/>
          </w:tcPr>
          <w:p w14:paraId="422CD585" w14:textId="6792CC13" w:rsidR="00E364DB" w:rsidRPr="00022E60" w:rsidRDefault="00E364DB" w:rsidP="00022E60">
            <w:r w:rsidRPr="00022E60">
              <w:t>Page displaying all roles</w:t>
            </w:r>
          </w:p>
        </w:tc>
        <w:tc>
          <w:tcPr>
            <w:tcW w:w="0" w:type="auto"/>
          </w:tcPr>
          <w:p w14:paraId="4D083239" w14:textId="05ABEE97" w:rsidR="00E364DB" w:rsidRPr="00022E60" w:rsidRDefault="00E364DB" w:rsidP="00022E60">
            <w:r w:rsidRPr="00022E60">
              <w:t>List of roles</w:t>
            </w:r>
          </w:p>
        </w:tc>
      </w:tr>
      <w:tr w:rsidR="0029458C" w:rsidRPr="00022E60" w14:paraId="77FA7EDA" w14:textId="77777777" w:rsidTr="00556678">
        <w:tc>
          <w:tcPr>
            <w:tcW w:w="0" w:type="auto"/>
          </w:tcPr>
          <w:p w14:paraId="77BD9A71" w14:textId="0E032A80" w:rsidR="00E364DB" w:rsidRPr="00022E60" w:rsidRDefault="00E364DB" w:rsidP="00022E60">
            <w:r w:rsidRPr="00022E60">
              <w:t>/v1/roles/new</w:t>
            </w:r>
          </w:p>
        </w:tc>
        <w:tc>
          <w:tcPr>
            <w:tcW w:w="0" w:type="auto"/>
          </w:tcPr>
          <w:p w14:paraId="3FDAD950" w14:textId="1281BCEB" w:rsidR="00E364DB" w:rsidRPr="00022E60" w:rsidRDefault="00E364DB" w:rsidP="00022E60">
            <w:r w:rsidRPr="00022E60">
              <w:t>GET</w:t>
            </w:r>
          </w:p>
        </w:tc>
        <w:tc>
          <w:tcPr>
            <w:tcW w:w="0" w:type="auto"/>
          </w:tcPr>
          <w:p w14:paraId="49CF9A11" w14:textId="5D513D4D" w:rsidR="00E364DB" w:rsidRPr="00022E60" w:rsidRDefault="00E364DB" w:rsidP="00022E60">
            <w:r w:rsidRPr="00022E60">
              <w:t>None</w:t>
            </w:r>
          </w:p>
        </w:tc>
        <w:tc>
          <w:tcPr>
            <w:tcW w:w="0" w:type="auto"/>
          </w:tcPr>
          <w:p w14:paraId="3C566D5F" w14:textId="1639368D" w:rsidR="00E364DB" w:rsidRPr="00022E60" w:rsidRDefault="00E364DB" w:rsidP="00022E60">
            <w:r w:rsidRPr="00022E60">
              <w:t>Page to create a new role</w:t>
            </w:r>
          </w:p>
        </w:tc>
        <w:tc>
          <w:tcPr>
            <w:tcW w:w="0" w:type="auto"/>
          </w:tcPr>
          <w:p w14:paraId="5AAE9E44" w14:textId="4BCE9507" w:rsidR="00E364DB" w:rsidRPr="00022E60" w:rsidRDefault="00E364DB" w:rsidP="00022E60">
            <w:r w:rsidRPr="00022E60">
              <w:t>Not applicable</w:t>
            </w:r>
          </w:p>
        </w:tc>
      </w:tr>
      <w:tr w:rsidR="0029458C" w:rsidRPr="00022E60" w14:paraId="79D0582E" w14:textId="77777777" w:rsidTr="00556678">
        <w:tc>
          <w:tcPr>
            <w:tcW w:w="0" w:type="auto"/>
          </w:tcPr>
          <w:p w14:paraId="4042C2BB" w14:textId="00030F09" w:rsidR="00E364DB" w:rsidRPr="00022E60" w:rsidRDefault="00E364DB" w:rsidP="00022E60">
            <w:r w:rsidRPr="00022E60">
              <w:t>/v1/roles/${id}</w:t>
            </w:r>
          </w:p>
        </w:tc>
        <w:tc>
          <w:tcPr>
            <w:tcW w:w="0" w:type="auto"/>
          </w:tcPr>
          <w:p w14:paraId="5C3560D1" w14:textId="10648392" w:rsidR="00E364DB" w:rsidRPr="00022E60" w:rsidRDefault="00E364DB" w:rsidP="00022E60">
            <w:r w:rsidRPr="00022E60">
              <w:t>GET</w:t>
            </w:r>
          </w:p>
        </w:tc>
        <w:tc>
          <w:tcPr>
            <w:tcW w:w="0" w:type="auto"/>
          </w:tcPr>
          <w:p w14:paraId="06D00673" w14:textId="10A9A9BD" w:rsidR="00E364DB" w:rsidRPr="00022E60" w:rsidRDefault="00E364DB" w:rsidP="00022E60">
            <w:r w:rsidRPr="00022E60">
              <w:t>None</w:t>
            </w:r>
          </w:p>
        </w:tc>
        <w:tc>
          <w:tcPr>
            <w:tcW w:w="0" w:type="auto"/>
          </w:tcPr>
          <w:p w14:paraId="7594190E" w14:textId="57E16750" w:rsidR="00E364DB" w:rsidRPr="00022E60" w:rsidRDefault="00E364DB" w:rsidP="00022E60">
            <w:r w:rsidRPr="00022E60">
              <w:t>Page to view role details</w:t>
            </w:r>
          </w:p>
        </w:tc>
        <w:tc>
          <w:tcPr>
            <w:tcW w:w="0" w:type="auto"/>
          </w:tcPr>
          <w:p w14:paraId="4D921F87" w14:textId="7D52B331" w:rsidR="00E364DB" w:rsidRPr="00022E60" w:rsidRDefault="00E364DB" w:rsidP="00022E60">
            <w:r w:rsidRPr="00022E60">
              <w:t>Role details</w:t>
            </w:r>
          </w:p>
        </w:tc>
      </w:tr>
      <w:tr w:rsidR="0029458C" w:rsidRPr="00022E60" w14:paraId="6DB05F00" w14:textId="77777777" w:rsidTr="00556678">
        <w:tc>
          <w:tcPr>
            <w:tcW w:w="0" w:type="auto"/>
          </w:tcPr>
          <w:p w14:paraId="3D7144B0" w14:textId="22397CE9" w:rsidR="00E364DB" w:rsidRPr="00022E60" w:rsidRDefault="00E364DB" w:rsidP="00022E60">
            <w:r w:rsidRPr="00022E60">
              <w:t>/v1/roles</w:t>
            </w:r>
          </w:p>
        </w:tc>
        <w:tc>
          <w:tcPr>
            <w:tcW w:w="0" w:type="auto"/>
          </w:tcPr>
          <w:p w14:paraId="3D64F472" w14:textId="1279BE81" w:rsidR="00E364DB" w:rsidRPr="00022E60" w:rsidRDefault="00E364DB" w:rsidP="00022E60">
            <w:r w:rsidRPr="00022E60">
              <w:t>POST</w:t>
            </w:r>
          </w:p>
        </w:tc>
        <w:tc>
          <w:tcPr>
            <w:tcW w:w="0" w:type="auto"/>
          </w:tcPr>
          <w:p w14:paraId="65029174" w14:textId="638E15C1" w:rsidR="00E364DB" w:rsidRPr="00022E60" w:rsidRDefault="00E364DB" w:rsidP="00022E60">
            <w:r w:rsidRPr="00022E60">
              <w:t>New role details</w:t>
            </w:r>
          </w:p>
        </w:tc>
        <w:tc>
          <w:tcPr>
            <w:tcW w:w="0" w:type="auto"/>
          </w:tcPr>
          <w:p w14:paraId="2E92F964" w14:textId="3DA64E55" w:rsidR="00E364DB" w:rsidRPr="00022E60" w:rsidRDefault="00E364DB" w:rsidP="00022E60">
            <w:r w:rsidRPr="00022E60">
              <w:t>Redirects to /v1/roles with success message</w:t>
            </w:r>
          </w:p>
        </w:tc>
        <w:tc>
          <w:tcPr>
            <w:tcW w:w="0" w:type="auto"/>
          </w:tcPr>
          <w:p w14:paraId="57763A88" w14:textId="5F7F8A69" w:rsidR="00E364DB" w:rsidRPr="00022E60" w:rsidRDefault="00E364DB" w:rsidP="00022E60">
            <w:r w:rsidRPr="00022E60">
              <w:t>Confirmation of success and the id of the new role</w:t>
            </w:r>
          </w:p>
        </w:tc>
      </w:tr>
      <w:tr w:rsidR="0029458C" w:rsidRPr="00022E60" w14:paraId="138C23B4" w14:textId="77777777" w:rsidTr="00556678">
        <w:tc>
          <w:tcPr>
            <w:tcW w:w="0" w:type="auto"/>
          </w:tcPr>
          <w:p w14:paraId="51B26161" w14:textId="024271A8" w:rsidR="00E364DB" w:rsidRPr="00022E60" w:rsidRDefault="00E364DB" w:rsidP="00022E60">
            <w:r w:rsidRPr="00022E60">
              <w:t>/v1/roles/${id}</w:t>
            </w:r>
          </w:p>
        </w:tc>
        <w:tc>
          <w:tcPr>
            <w:tcW w:w="0" w:type="auto"/>
          </w:tcPr>
          <w:p w14:paraId="434EA5B2" w14:textId="4A0EF586" w:rsidR="00E364DB" w:rsidRPr="00022E60" w:rsidRDefault="00E364DB" w:rsidP="00022E60">
            <w:r w:rsidRPr="00022E60">
              <w:t>PUT</w:t>
            </w:r>
          </w:p>
        </w:tc>
        <w:tc>
          <w:tcPr>
            <w:tcW w:w="0" w:type="auto"/>
          </w:tcPr>
          <w:p w14:paraId="3B37873D" w14:textId="30836D22" w:rsidR="00E364DB" w:rsidRPr="00022E60" w:rsidRDefault="00ED5651" w:rsidP="00022E60">
            <w:r w:rsidRPr="00022E60">
              <w:t>None</w:t>
            </w:r>
          </w:p>
        </w:tc>
        <w:tc>
          <w:tcPr>
            <w:tcW w:w="0" w:type="auto"/>
          </w:tcPr>
          <w:p w14:paraId="5C4C0660" w14:textId="3CFE84BF" w:rsidR="00E364DB" w:rsidRPr="00022E60" w:rsidRDefault="00ED5651" w:rsidP="00022E60">
            <w:r w:rsidRPr="00022E60">
              <w:t>Redirects to /v1/roles with success message</w:t>
            </w:r>
          </w:p>
        </w:tc>
        <w:tc>
          <w:tcPr>
            <w:tcW w:w="0" w:type="auto"/>
          </w:tcPr>
          <w:p w14:paraId="6B9D7B32" w14:textId="0B377399" w:rsidR="00E364DB" w:rsidRPr="00022E60" w:rsidRDefault="00ED5651" w:rsidP="00022E60">
            <w:r w:rsidRPr="00022E60">
              <w:t>Confirmation of success</w:t>
            </w:r>
          </w:p>
        </w:tc>
      </w:tr>
      <w:tr w:rsidR="0029458C" w:rsidRPr="00022E60" w14:paraId="77B1A4F9" w14:textId="77777777" w:rsidTr="00556678">
        <w:tc>
          <w:tcPr>
            <w:tcW w:w="0" w:type="auto"/>
          </w:tcPr>
          <w:p w14:paraId="2201A01E" w14:textId="7512E674" w:rsidR="00ED5651" w:rsidRPr="00022E60" w:rsidRDefault="00ED5651" w:rsidP="00022E60">
            <w:r w:rsidRPr="00022E60">
              <w:t>/v1/roles/${id}</w:t>
            </w:r>
          </w:p>
        </w:tc>
        <w:tc>
          <w:tcPr>
            <w:tcW w:w="0" w:type="auto"/>
          </w:tcPr>
          <w:p w14:paraId="33685393" w14:textId="711FF609" w:rsidR="00ED5651" w:rsidRPr="00022E60" w:rsidRDefault="00ED5651" w:rsidP="00022E60">
            <w:r w:rsidRPr="00022E60">
              <w:t>DELETE</w:t>
            </w:r>
          </w:p>
        </w:tc>
        <w:tc>
          <w:tcPr>
            <w:tcW w:w="0" w:type="auto"/>
          </w:tcPr>
          <w:p w14:paraId="445AFC7A" w14:textId="722EA7E2" w:rsidR="00ED5651" w:rsidRPr="00022E60" w:rsidRDefault="00ED5651" w:rsidP="00022E60">
            <w:r w:rsidRPr="00022E60">
              <w:t>None</w:t>
            </w:r>
          </w:p>
        </w:tc>
        <w:tc>
          <w:tcPr>
            <w:tcW w:w="0" w:type="auto"/>
          </w:tcPr>
          <w:p w14:paraId="7194B87F" w14:textId="02EB899C" w:rsidR="00ED5651" w:rsidRPr="00022E60" w:rsidRDefault="00ED5651" w:rsidP="00022E60">
            <w:r w:rsidRPr="00022E60">
              <w:t>Redirects to /v1/roles with success message</w:t>
            </w:r>
          </w:p>
        </w:tc>
        <w:tc>
          <w:tcPr>
            <w:tcW w:w="0" w:type="auto"/>
          </w:tcPr>
          <w:p w14:paraId="7176DAB7" w14:textId="210AC691" w:rsidR="00ED5651" w:rsidRPr="00022E60" w:rsidRDefault="00ED5651" w:rsidP="00022E60">
            <w:r w:rsidRPr="00022E60">
              <w:t>Confirmation of success</w:t>
            </w:r>
          </w:p>
        </w:tc>
      </w:tr>
      <w:tr w:rsidR="0029458C" w:rsidRPr="00022E60" w14:paraId="10F7F6FC" w14:textId="77777777" w:rsidTr="00556678">
        <w:tc>
          <w:tcPr>
            <w:tcW w:w="0" w:type="auto"/>
          </w:tcPr>
          <w:p w14:paraId="05D73CF0" w14:textId="13CAE403" w:rsidR="00ED5651" w:rsidRPr="00022E60" w:rsidRDefault="00ED5651" w:rsidP="00022E60">
            <w:r w:rsidRPr="00022E60">
              <w:t>/v1/countries</w:t>
            </w:r>
          </w:p>
        </w:tc>
        <w:tc>
          <w:tcPr>
            <w:tcW w:w="0" w:type="auto"/>
          </w:tcPr>
          <w:p w14:paraId="2D496EDF" w14:textId="6999FEFC" w:rsidR="00ED5651" w:rsidRPr="00022E60" w:rsidRDefault="00ED5651" w:rsidP="00022E60">
            <w:r w:rsidRPr="00022E60">
              <w:t>GET</w:t>
            </w:r>
          </w:p>
        </w:tc>
        <w:tc>
          <w:tcPr>
            <w:tcW w:w="0" w:type="auto"/>
          </w:tcPr>
          <w:p w14:paraId="193FBC72" w14:textId="77777777" w:rsidR="00ED5651" w:rsidRPr="00022E60" w:rsidRDefault="00ED5651" w:rsidP="00022E60">
            <w:r w:rsidRPr="00022E60">
              <w:t>&lt; Optional &gt; success: success message to display</w:t>
            </w:r>
          </w:p>
          <w:p w14:paraId="05B81E4E" w14:textId="77777777" w:rsidR="00ED5651" w:rsidRPr="00022E60" w:rsidRDefault="00ED5651" w:rsidP="00022E60">
            <w:r w:rsidRPr="00022E60">
              <w:t>&lt; Optional &gt; error: error message to display</w:t>
            </w:r>
          </w:p>
          <w:p w14:paraId="752F36E0" w14:textId="605E1780" w:rsidR="00ED5651" w:rsidRPr="00022E60" w:rsidRDefault="00ED5651" w:rsidP="00022E60">
            <w:r w:rsidRPr="00022E60">
              <w:t>&lt; Optional &gt; notice: a notice message to display</w:t>
            </w:r>
          </w:p>
        </w:tc>
        <w:tc>
          <w:tcPr>
            <w:tcW w:w="0" w:type="auto"/>
          </w:tcPr>
          <w:p w14:paraId="2F5935B9" w14:textId="1A599001" w:rsidR="00ED5651" w:rsidRPr="00022E60" w:rsidRDefault="00ED5651" w:rsidP="00022E60">
            <w:r w:rsidRPr="00022E60">
              <w:t>Page displaying list of countries</w:t>
            </w:r>
          </w:p>
        </w:tc>
        <w:tc>
          <w:tcPr>
            <w:tcW w:w="0" w:type="auto"/>
          </w:tcPr>
          <w:p w14:paraId="0C6EC7E9" w14:textId="78F6420A" w:rsidR="00ED5651" w:rsidRPr="00022E60" w:rsidRDefault="00ED5651" w:rsidP="00022E60">
            <w:r w:rsidRPr="00022E60">
              <w:t>List of countries</w:t>
            </w:r>
          </w:p>
        </w:tc>
      </w:tr>
      <w:tr w:rsidR="0029458C" w:rsidRPr="00022E60" w14:paraId="4E2D4EA4" w14:textId="77777777" w:rsidTr="00556678">
        <w:tc>
          <w:tcPr>
            <w:tcW w:w="0" w:type="auto"/>
          </w:tcPr>
          <w:p w14:paraId="09AB080B" w14:textId="3B2EC25E" w:rsidR="00ED5651" w:rsidRPr="00022E60" w:rsidRDefault="00ED5651" w:rsidP="00022E60">
            <w:r w:rsidRPr="00022E60">
              <w:t>/v1/countries/${id}</w:t>
            </w:r>
          </w:p>
        </w:tc>
        <w:tc>
          <w:tcPr>
            <w:tcW w:w="0" w:type="auto"/>
          </w:tcPr>
          <w:p w14:paraId="01604EAA" w14:textId="0BE3735B" w:rsidR="00ED5651" w:rsidRPr="00022E60" w:rsidRDefault="00ED5651" w:rsidP="00022E60">
            <w:r w:rsidRPr="00022E60">
              <w:t>GET</w:t>
            </w:r>
          </w:p>
        </w:tc>
        <w:tc>
          <w:tcPr>
            <w:tcW w:w="0" w:type="auto"/>
          </w:tcPr>
          <w:p w14:paraId="66B679DE" w14:textId="2FCD306B" w:rsidR="00ED5651" w:rsidRPr="00022E60" w:rsidRDefault="00ED5651" w:rsidP="00022E60">
            <w:r w:rsidRPr="00022E60">
              <w:t>None</w:t>
            </w:r>
          </w:p>
        </w:tc>
        <w:tc>
          <w:tcPr>
            <w:tcW w:w="0" w:type="auto"/>
          </w:tcPr>
          <w:p w14:paraId="016E16A4" w14:textId="6DC741D9" w:rsidR="00ED5651" w:rsidRPr="00022E60" w:rsidRDefault="00ED5651" w:rsidP="00022E60">
            <w:r w:rsidRPr="00022E60">
              <w:t>Page displaying country details</w:t>
            </w:r>
          </w:p>
        </w:tc>
        <w:tc>
          <w:tcPr>
            <w:tcW w:w="0" w:type="auto"/>
          </w:tcPr>
          <w:p w14:paraId="77673A1C" w14:textId="10361EE4" w:rsidR="00ED5651" w:rsidRPr="00022E60" w:rsidRDefault="00ED5651" w:rsidP="00022E60">
            <w:r w:rsidRPr="00022E60">
              <w:t>Country details</w:t>
            </w:r>
          </w:p>
        </w:tc>
      </w:tr>
      <w:tr w:rsidR="0029458C" w:rsidRPr="00022E60" w14:paraId="227F7CBA" w14:textId="77777777" w:rsidTr="00556678">
        <w:tc>
          <w:tcPr>
            <w:tcW w:w="0" w:type="auto"/>
          </w:tcPr>
          <w:p w14:paraId="302733C2" w14:textId="0FE0BBF9" w:rsidR="00ED5651" w:rsidRPr="00022E60" w:rsidRDefault="00ED5651" w:rsidP="00022E60">
            <w:r w:rsidRPr="00022E60">
              <w:t>/v1/countries/new</w:t>
            </w:r>
          </w:p>
        </w:tc>
        <w:tc>
          <w:tcPr>
            <w:tcW w:w="0" w:type="auto"/>
          </w:tcPr>
          <w:p w14:paraId="6AF969CC" w14:textId="3B97EF1D" w:rsidR="00ED5651" w:rsidRPr="00022E60" w:rsidRDefault="00ED5651" w:rsidP="00022E60">
            <w:r w:rsidRPr="00022E60">
              <w:t>GET</w:t>
            </w:r>
          </w:p>
        </w:tc>
        <w:tc>
          <w:tcPr>
            <w:tcW w:w="0" w:type="auto"/>
          </w:tcPr>
          <w:p w14:paraId="7D5CAC85" w14:textId="4EBCF317" w:rsidR="00ED5651" w:rsidRPr="00022E60" w:rsidRDefault="00ED5651" w:rsidP="00022E60">
            <w:r w:rsidRPr="00022E60">
              <w:t>None</w:t>
            </w:r>
          </w:p>
        </w:tc>
        <w:tc>
          <w:tcPr>
            <w:tcW w:w="0" w:type="auto"/>
          </w:tcPr>
          <w:p w14:paraId="67535C6E" w14:textId="00820C0B" w:rsidR="00ED5651" w:rsidRPr="00022E60" w:rsidRDefault="00ED5651" w:rsidP="00022E60">
            <w:r w:rsidRPr="00022E60">
              <w:t>Page to create a new country</w:t>
            </w:r>
          </w:p>
        </w:tc>
        <w:tc>
          <w:tcPr>
            <w:tcW w:w="0" w:type="auto"/>
          </w:tcPr>
          <w:p w14:paraId="040DDA61" w14:textId="1814A9B6" w:rsidR="00ED5651" w:rsidRPr="00022E60" w:rsidRDefault="00ED5651" w:rsidP="00022E60">
            <w:r w:rsidRPr="00022E60">
              <w:t>Not applicable</w:t>
            </w:r>
          </w:p>
        </w:tc>
      </w:tr>
      <w:tr w:rsidR="0029458C" w:rsidRPr="00022E60" w14:paraId="445A022E" w14:textId="77777777" w:rsidTr="00556678">
        <w:tc>
          <w:tcPr>
            <w:tcW w:w="0" w:type="auto"/>
          </w:tcPr>
          <w:p w14:paraId="4C858421" w14:textId="1B318357" w:rsidR="00ED5651" w:rsidRPr="00022E60" w:rsidRDefault="00ED5651" w:rsidP="00022E60">
            <w:r w:rsidRPr="00022E60">
              <w:t>/v1/countries</w:t>
            </w:r>
          </w:p>
        </w:tc>
        <w:tc>
          <w:tcPr>
            <w:tcW w:w="0" w:type="auto"/>
          </w:tcPr>
          <w:p w14:paraId="392AC42D" w14:textId="5588592D" w:rsidR="00ED5651" w:rsidRPr="00022E60" w:rsidRDefault="00ED5651" w:rsidP="00022E60">
            <w:r w:rsidRPr="00022E60">
              <w:t>POST</w:t>
            </w:r>
          </w:p>
        </w:tc>
        <w:tc>
          <w:tcPr>
            <w:tcW w:w="0" w:type="auto"/>
          </w:tcPr>
          <w:p w14:paraId="38B4B230" w14:textId="6AD1F281" w:rsidR="00ED5651" w:rsidRPr="00022E60" w:rsidRDefault="00ED5651" w:rsidP="00022E60">
            <w:r w:rsidRPr="00022E60">
              <w:t>New country details</w:t>
            </w:r>
          </w:p>
        </w:tc>
        <w:tc>
          <w:tcPr>
            <w:tcW w:w="0" w:type="auto"/>
          </w:tcPr>
          <w:p w14:paraId="0724ABFD" w14:textId="1ED8CA5D" w:rsidR="00ED5651" w:rsidRPr="00022E60" w:rsidRDefault="00ED5651" w:rsidP="00022E60">
            <w:r w:rsidRPr="00022E60">
              <w:t>Redirects to /v1/countries with a success message</w:t>
            </w:r>
          </w:p>
        </w:tc>
        <w:tc>
          <w:tcPr>
            <w:tcW w:w="0" w:type="auto"/>
          </w:tcPr>
          <w:p w14:paraId="24E6C681" w14:textId="19AEA5B7" w:rsidR="00ED5651" w:rsidRPr="00022E60" w:rsidRDefault="00326283" w:rsidP="00022E60">
            <w:r w:rsidRPr="00022E60">
              <w:t>Not applicable</w:t>
            </w:r>
          </w:p>
        </w:tc>
      </w:tr>
      <w:tr w:rsidR="0029458C" w:rsidRPr="00022E60" w14:paraId="3E0B6A5B" w14:textId="77777777" w:rsidTr="00556678">
        <w:tc>
          <w:tcPr>
            <w:tcW w:w="0" w:type="auto"/>
          </w:tcPr>
          <w:p w14:paraId="7664B81E" w14:textId="56FC0BA2" w:rsidR="00ED5651" w:rsidRPr="00022E60" w:rsidRDefault="00ED5651" w:rsidP="00022E60">
            <w:r w:rsidRPr="00022E60">
              <w:t>/v1/countries/${id}</w:t>
            </w:r>
          </w:p>
        </w:tc>
        <w:tc>
          <w:tcPr>
            <w:tcW w:w="0" w:type="auto"/>
          </w:tcPr>
          <w:p w14:paraId="10F83FF4" w14:textId="1E57393E" w:rsidR="00ED5651" w:rsidRPr="00022E60" w:rsidRDefault="00ED5651" w:rsidP="00022E60">
            <w:r w:rsidRPr="00022E60">
              <w:t>PUT</w:t>
            </w:r>
          </w:p>
        </w:tc>
        <w:tc>
          <w:tcPr>
            <w:tcW w:w="0" w:type="auto"/>
          </w:tcPr>
          <w:p w14:paraId="1EBA3129" w14:textId="133BCEE0" w:rsidR="00ED5651" w:rsidRPr="00022E60" w:rsidRDefault="00ED5651" w:rsidP="00022E60">
            <w:r w:rsidRPr="00022E60">
              <w:t>Updated country details</w:t>
            </w:r>
          </w:p>
        </w:tc>
        <w:tc>
          <w:tcPr>
            <w:tcW w:w="0" w:type="auto"/>
          </w:tcPr>
          <w:p w14:paraId="67FCAA3D" w14:textId="787C288F" w:rsidR="00ED5651" w:rsidRPr="00022E60" w:rsidRDefault="00ED5651" w:rsidP="00022E60">
            <w:r w:rsidRPr="00022E60">
              <w:t>Redirects to /v1/countries with a success message</w:t>
            </w:r>
          </w:p>
        </w:tc>
        <w:tc>
          <w:tcPr>
            <w:tcW w:w="0" w:type="auto"/>
          </w:tcPr>
          <w:p w14:paraId="631BD6C7" w14:textId="246040E2" w:rsidR="00ED5651" w:rsidRPr="00022E60" w:rsidRDefault="00326283" w:rsidP="00022E60">
            <w:r w:rsidRPr="00022E60">
              <w:t>Not applicable</w:t>
            </w:r>
          </w:p>
        </w:tc>
      </w:tr>
      <w:tr w:rsidR="0029458C" w:rsidRPr="00022E60" w14:paraId="3F4F0762" w14:textId="77777777" w:rsidTr="00556678">
        <w:tc>
          <w:tcPr>
            <w:tcW w:w="0" w:type="auto"/>
          </w:tcPr>
          <w:p w14:paraId="5002871F" w14:textId="55DB01B5" w:rsidR="00ED5651" w:rsidRPr="00022E60" w:rsidRDefault="00ED5651" w:rsidP="00022E60">
            <w:r w:rsidRPr="00022E60">
              <w:t>/v1/countries/${id}</w:t>
            </w:r>
          </w:p>
        </w:tc>
        <w:tc>
          <w:tcPr>
            <w:tcW w:w="0" w:type="auto"/>
          </w:tcPr>
          <w:p w14:paraId="0C069CB0" w14:textId="4DDD650E" w:rsidR="00ED5651" w:rsidRPr="00022E60" w:rsidRDefault="00ED5651" w:rsidP="00022E60">
            <w:r w:rsidRPr="00022E60">
              <w:t>DELETE</w:t>
            </w:r>
          </w:p>
        </w:tc>
        <w:tc>
          <w:tcPr>
            <w:tcW w:w="0" w:type="auto"/>
          </w:tcPr>
          <w:p w14:paraId="74B5B90B" w14:textId="417A9DEE" w:rsidR="00ED5651" w:rsidRPr="00022E60" w:rsidRDefault="00ED5651" w:rsidP="00022E60">
            <w:r w:rsidRPr="00022E60">
              <w:t>None</w:t>
            </w:r>
          </w:p>
        </w:tc>
        <w:tc>
          <w:tcPr>
            <w:tcW w:w="0" w:type="auto"/>
          </w:tcPr>
          <w:p w14:paraId="7A88C22B" w14:textId="1809971E" w:rsidR="00ED5651" w:rsidRPr="00022E60" w:rsidRDefault="00ED5651" w:rsidP="00022E60">
            <w:r w:rsidRPr="00022E60">
              <w:t>Redirects to /v1/countries with a success message</w:t>
            </w:r>
          </w:p>
        </w:tc>
        <w:tc>
          <w:tcPr>
            <w:tcW w:w="0" w:type="auto"/>
          </w:tcPr>
          <w:p w14:paraId="6B8DF077" w14:textId="44AD9DB2" w:rsidR="00ED5651" w:rsidRPr="00022E60" w:rsidRDefault="00326283" w:rsidP="00022E60">
            <w:r w:rsidRPr="00022E60">
              <w:t>Not applicable</w:t>
            </w:r>
          </w:p>
        </w:tc>
      </w:tr>
      <w:tr w:rsidR="0029458C" w:rsidRPr="00022E60" w14:paraId="58EA8909" w14:textId="77777777" w:rsidTr="00556678">
        <w:tc>
          <w:tcPr>
            <w:tcW w:w="0" w:type="auto"/>
          </w:tcPr>
          <w:p w14:paraId="30459E6A" w14:textId="38980885" w:rsidR="00606C39" w:rsidRPr="00022E60" w:rsidRDefault="00606C39" w:rsidP="00022E60">
            <w:r w:rsidRPr="00022E60">
              <w:t>/v1/</w:t>
            </w:r>
            <w:proofErr w:type="spellStart"/>
            <w:r w:rsidRPr="00022E60">
              <w:t>accessCodes</w:t>
            </w:r>
            <w:proofErr w:type="spellEnd"/>
          </w:p>
        </w:tc>
        <w:tc>
          <w:tcPr>
            <w:tcW w:w="0" w:type="auto"/>
          </w:tcPr>
          <w:p w14:paraId="79DB0D97" w14:textId="3B8B9F86" w:rsidR="00606C39" w:rsidRPr="00022E60" w:rsidRDefault="00606C39" w:rsidP="00022E60">
            <w:r w:rsidRPr="00022E60">
              <w:t>GET</w:t>
            </w:r>
          </w:p>
        </w:tc>
        <w:tc>
          <w:tcPr>
            <w:tcW w:w="0" w:type="auto"/>
          </w:tcPr>
          <w:p w14:paraId="19E75BFD" w14:textId="76D89425" w:rsidR="00606C39" w:rsidRPr="00022E60" w:rsidRDefault="00606C39" w:rsidP="00022E60">
            <w:r w:rsidRPr="00022E60">
              <w:t xml:space="preserve">&lt; Optional &gt; </w:t>
            </w:r>
            <w:proofErr w:type="spellStart"/>
            <w:r w:rsidRPr="00022E60">
              <w:t>startId</w:t>
            </w:r>
            <w:proofErr w:type="spellEnd"/>
            <w:r w:rsidRPr="00022E60">
              <w:t xml:space="preserve">: specified the id of the first access code. This parameter is exclusive. </w:t>
            </w:r>
            <w:proofErr w:type="gramStart"/>
            <w:r w:rsidRPr="00022E60">
              <w:t>i</w:t>
            </w:r>
            <w:proofErr w:type="gramEnd"/>
            <w:r w:rsidRPr="00022E60">
              <w:t>.e. the access code with this specific parameter will not be returned in the response</w:t>
            </w:r>
          </w:p>
          <w:p w14:paraId="5BC0B899" w14:textId="502B08CD" w:rsidR="00606C39" w:rsidRPr="00022E60" w:rsidRDefault="00606C39" w:rsidP="00022E60">
            <w:r w:rsidRPr="00022E60">
              <w:t>&lt;Optional &gt; limit: maximum number of access codes to return</w:t>
            </w:r>
          </w:p>
          <w:p w14:paraId="0B76AE8F" w14:textId="77777777" w:rsidR="00606C39" w:rsidRPr="00022E60" w:rsidRDefault="00606C39" w:rsidP="00022E60">
            <w:r w:rsidRPr="00022E60">
              <w:t>&lt;Optional &gt; sort: attribute to sort by</w:t>
            </w:r>
          </w:p>
          <w:p w14:paraId="631369C8" w14:textId="77777777" w:rsidR="00606C39" w:rsidRPr="00022E60" w:rsidRDefault="00606C39" w:rsidP="00022E60">
            <w:r w:rsidRPr="00022E60">
              <w:t xml:space="preserve">&lt; Optional &gt; order: </w:t>
            </w:r>
            <w:proofErr w:type="spellStart"/>
            <w:r w:rsidRPr="00022E60">
              <w:t>asc</w:t>
            </w:r>
            <w:proofErr w:type="spellEnd"/>
            <w:r w:rsidRPr="00022E60">
              <w:t xml:space="preserve"> or </w:t>
            </w:r>
            <w:proofErr w:type="spellStart"/>
            <w:r w:rsidRPr="00022E60">
              <w:t>desc</w:t>
            </w:r>
            <w:proofErr w:type="spellEnd"/>
          </w:p>
          <w:p w14:paraId="7ACE0295" w14:textId="77777777" w:rsidR="00606C39" w:rsidRPr="00022E60" w:rsidRDefault="00606C39" w:rsidP="00022E60">
            <w:r w:rsidRPr="00022E60">
              <w:t xml:space="preserve">&lt; Optional &gt; filter attributes </w:t>
            </w:r>
          </w:p>
          <w:p w14:paraId="4C4601AB" w14:textId="77777777" w:rsidR="00606C39" w:rsidRPr="00022E60" w:rsidRDefault="00606C39" w:rsidP="00022E60">
            <w:r w:rsidRPr="00022E60">
              <w:t>&lt; Optional &gt; error: an error message to display</w:t>
            </w:r>
          </w:p>
          <w:p w14:paraId="34BADA8F" w14:textId="77777777" w:rsidR="00606C39" w:rsidRPr="00022E60" w:rsidRDefault="00606C39" w:rsidP="00022E60">
            <w:r w:rsidRPr="00022E60">
              <w:t>&lt; Optional &gt; success: a success message to display</w:t>
            </w:r>
          </w:p>
          <w:p w14:paraId="14921245" w14:textId="77777777" w:rsidR="00606C39" w:rsidRPr="00022E60" w:rsidRDefault="00606C39" w:rsidP="00022E60">
            <w:r w:rsidRPr="00022E60">
              <w:t>&lt; Optional &gt; notice: a notice message to display</w:t>
            </w:r>
          </w:p>
          <w:p w14:paraId="63A545D3" w14:textId="42D3AF5E" w:rsidR="00326283" w:rsidRPr="00022E60" w:rsidRDefault="00326283" w:rsidP="00022E60">
            <w:r w:rsidRPr="00022E60">
              <w:t>&lt; Optional &gt; download: link to a file to automatically start downloading after the page is displayed</w:t>
            </w:r>
          </w:p>
        </w:tc>
        <w:tc>
          <w:tcPr>
            <w:tcW w:w="0" w:type="auto"/>
          </w:tcPr>
          <w:p w14:paraId="5674A61D" w14:textId="1DFD8A80" w:rsidR="00606C39" w:rsidRPr="00022E60" w:rsidRDefault="00606C39" w:rsidP="00022E60">
            <w:r w:rsidRPr="00022E60">
              <w:t>Page listing access codes</w:t>
            </w:r>
          </w:p>
        </w:tc>
        <w:tc>
          <w:tcPr>
            <w:tcW w:w="0" w:type="auto"/>
          </w:tcPr>
          <w:p w14:paraId="5415870B" w14:textId="4C8B58B8" w:rsidR="00606C39" w:rsidRPr="00022E60" w:rsidRDefault="00326283" w:rsidP="00022E60">
            <w:r w:rsidRPr="00022E60">
              <w:t>Not applicable</w:t>
            </w:r>
          </w:p>
        </w:tc>
      </w:tr>
      <w:tr w:rsidR="0029458C" w:rsidRPr="00022E60" w14:paraId="62E066C1" w14:textId="77777777" w:rsidTr="00556678">
        <w:tc>
          <w:tcPr>
            <w:tcW w:w="0" w:type="auto"/>
          </w:tcPr>
          <w:p w14:paraId="55B3CD5C" w14:textId="72F8D918" w:rsidR="00606C39" w:rsidRPr="00022E60" w:rsidRDefault="00606C39" w:rsidP="00022E60">
            <w:r w:rsidRPr="00022E60">
              <w:t>/v1/</w:t>
            </w:r>
            <w:proofErr w:type="spellStart"/>
            <w:r w:rsidRPr="00022E60">
              <w:t>accessCode</w:t>
            </w:r>
            <w:proofErr w:type="spellEnd"/>
            <w:r w:rsidRPr="00022E60">
              <w:t>/new</w:t>
            </w:r>
          </w:p>
        </w:tc>
        <w:tc>
          <w:tcPr>
            <w:tcW w:w="0" w:type="auto"/>
          </w:tcPr>
          <w:p w14:paraId="6DDA1511" w14:textId="4FAD6647" w:rsidR="00606C39" w:rsidRPr="00022E60" w:rsidRDefault="00606C39" w:rsidP="00022E60">
            <w:r w:rsidRPr="00022E60">
              <w:t>GET</w:t>
            </w:r>
          </w:p>
        </w:tc>
        <w:tc>
          <w:tcPr>
            <w:tcW w:w="0" w:type="auto"/>
          </w:tcPr>
          <w:p w14:paraId="6267146D" w14:textId="4A3995AC" w:rsidR="00606C39" w:rsidRPr="00022E60" w:rsidRDefault="00606C39" w:rsidP="00022E60">
            <w:r w:rsidRPr="00022E60">
              <w:t>None</w:t>
            </w:r>
          </w:p>
        </w:tc>
        <w:tc>
          <w:tcPr>
            <w:tcW w:w="0" w:type="auto"/>
          </w:tcPr>
          <w:p w14:paraId="27877F21" w14:textId="1E2FC632" w:rsidR="00606C39" w:rsidRPr="00022E60" w:rsidRDefault="00606C39" w:rsidP="00022E60">
            <w:r w:rsidRPr="00022E60">
              <w:t>Page to generate access codes</w:t>
            </w:r>
          </w:p>
        </w:tc>
        <w:tc>
          <w:tcPr>
            <w:tcW w:w="0" w:type="auto"/>
          </w:tcPr>
          <w:p w14:paraId="1424CD30" w14:textId="29D3366B" w:rsidR="00606C39" w:rsidRPr="00022E60" w:rsidRDefault="00606C39" w:rsidP="00022E60">
            <w:r w:rsidRPr="00022E60">
              <w:t>Not applicable</w:t>
            </w:r>
          </w:p>
        </w:tc>
      </w:tr>
      <w:tr w:rsidR="0029458C" w:rsidRPr="00022E60" w14:paraId="2381E281" w14:textId="77777777" w:rsidTr="00556678">
        <w:tc>
          <w:tcPr>
            <w:tcW w:w="0" w:type="auto"/>
          </w:tcPr>
          <w:p w14:paraId="13FE8E38" w14:textId="48DB439B" w:rsidR="00606C39" w:rsidRPr="00022E60" w:rsidRDefault="00606C39" w:rsidP="00022E60">
            <w:r w:rsidRPr="00022E60">
              <w:t>/v1/</w:t>
            </w:r>
            <w:proofErr w:type="spellStart"/>
            <w:r w:rsidRPr="00022E60">
              <w:t>accessCodes</w:t>
            </w:r>
            <w:proofErr w:type="spellEnd"/>
          </w:p>
        </w:tc>
        <w:tc>
          <w:tcPr>
            <w:tcW w:w="0" w:type="auto"/>
          </w:tcPr>
          <w:p w14:paraId="27A2BA7C" w14:textId="1EBD7BDC" w:rsidR="00606C39" w:rsidRPr="00022E60" w:rsidRDefault="00606C39" w:rsidP="00022E60">
            <w:r w:rsidRPr="00022E60">
              <w:t>POST</w:t>
            </w:r>
          </w:p>
        </w:tc>
        <w:tc>
          <w:tcPr>
            <w:tcW w:w="0" w:type="auto"/>
          </w:tcPr>
          <w:p w14:paraId="28D8ED1B" w14:textId="328A5798" w:rsidR="00606C39" w:rsidRPr="00022E60" w:rsidRDefault="00606C39" w:rsidP="00022E60">
            <w:r w:rsidRPr="00022E60">
              <w:t>Access code details and the number of access codes to generate</w:t>
            </w:r>
          </w:p>
        </w:tc>
        <w:tc>
          <w:tcPr>
            <w:tcW w:w="0" w:type="auto"/>
          </w:tcPr>
          <w:p w14:paraId="250CF848" w14:textId="66A40311" w:rsidR="00606C39" w:rsidRPr="00022E60" w:rsidRDefault="00326283" w:rsidP="00022E60">
            <w:r w:rsidRPr="00022E60">
              <w:t>Redirects to /v1/</w:t>
            </w:r>
            <w:proofErr w:type="spellStart"/>
            <w:r w:rsidRPr="00022E60">
              <w:t>accessCodes</w:t>
            </w:r>
            <w:proofErr w:type="spellEnd"/>
            <w:r w:rsidRPr="00022E60">
              <w:t xml:space="preserve"> with success message and a download parameter to a PDF file</w:t>
            </w:r>
          </w:p>
        </w:tc>
        <w:tc>
          <w:tcPr>
            <w:tcW w:w="0" w:type="auto"/>
          </w:tcPr>
          <w:p w14:paraId="7D9DA2F7" w14:textId="3D167E97" w:rsidR="00606C39" w:rsidRPr="00022E60" w:rsidRDefault="00326283" w:rsidP="00022E60">
            <w:r w:rsidRPr="00022E60">
              <w:t>Not applicable</w:t>
            </w:r>
          </w:p>
        </w:tc>
      </w:tr>
      <w:tr w:rsidR="0029458C" w:rsidRPr="00022E60" w14:paraId="49F8F7D8" w14:textId="77777777" w:rsidTr="00556678">
        <w:tc>
          <w:tcPr>
            <w:tcW w:w="0" w:type="auto"/>
          </w:tcPr>
          <w:p w14:paraId="35320BDB" w14:textId="25C3A6EE" w:rsidR="00326283" w:rsidRPr="00022E60" w:rsidRDefault="00326283" w:rsidP="00022E60">
            <w:r w:rsidRPr="00022E60">
              <w:t>/v1/</w:t>
            </w:r>
            <w:proofErr w:type="spellStart"/>
            <w:r w:rsidRPr="00022E60">
              <w:t>accessCode</w:t>
            </w:r>
            <w:r w:rsidR="00022E60" w:rsidRPr="00022E60">
              <w:t>s</w:t>
            </w:r>
            <w:proofErr w:type="spellEnd"/>
            <w:r w:rsidRPr="00022E60">
              <w:t>/${</w:t>
            </w:r>
            <w:r w:rsidR="006B43CB" w:rsidRPr="00022E60">
              <w:t>code</w:t>
            </w:r>
            <w:r w:rsidRPr="00022E60">
              <w:t>}</w:t>
            </w:r>
          </w:p>
        </w:tc>
        <w:tc>
          <w:tcPr>
            <w:tcW w:w="0" w:type="auto"/>
          </w:tcPr>
          <w:p w14:paraId="5BFDA753" w14:textId="2A22AD98" w:rsidR="00326283" w:rsidRPr="00022E60" w:rsidRDefault="00326283" w:rsidP="00022E60">
            <w:r w:rsidRPr="00022E60">
              <w:t>GET</w:t>
            </w:r>
          </w:p>
        </w:tc>
        <w:tc>
          <w:tcPr>
            <w:tcW w:w="0" w:type="auto"/>
          </w:tcPr>
          <w:p w14:paraId="2D090208" w14:textId="0F6A5FD6" w:rsidR="00326283" w:rsidRPr="00022E60" w:rsidRDefault="00326283" w:rsidP="00022E60">
            <w:r w:rsidRPr="00022E60">
              <w:t>None</w:t>
            </w:r>
          </w:p>
        </w:tc>
        <w:tc>
          <w:tcPr>
            <w:tcW w:w="0" w:type="auto"/>
          </w:tcPr>
          <w:p w14:paraId="4D9FAF71" w14:textId="7A4F2969" w:rsidR="00326283" w:rsidRPr="00022E60" w:rsidRDefault="00326283" w:rsidP="00022E60">
            <w:r w:rsidRPr="00022E60">
              <w:t>Access code details page</w:t>
            </w:r>
          </w:p>
        </w:tc>
        <w:tc>
          <w:tcPr>
            <w:tcW w:w="0" w:type="auto"/>
          </w:tcPr>
          <w:p w14:paraId="021A6748" w14:textId="146CB59D" w:rsidR="00326283" w:rsidRPr="00022E60" w:rsidRDefault="00326283" w:rsidP="00022E60">
            <w:r w:rsidRPr="00022E60">
              <w:t>Access Code details</w:t>
            </w:r>
          </w:p>
        </w:tc>
      </w:tr>
      <w:tr w:rsidR="0029458C" w:rsidRPr="00022E60" w14:paraId="606E703D" w14:textId="77777777" w:rsidTr="00556678">
        <w:tc>
          <w:tcPr>
            <w:tcW w:w="0" w:type="auto"/>
          </w:tcPr>
          <w:p w14:paraId="30994587" w14:textId="7F8D4EA2" w:rsidR="00326283" w:rsidRPr="00022E60" w:rsidRDefault="00326283" w:rsidP="00022E60">
            <w:r w:rsidRPr="00022E60">
              <w:t>/v1/</w:t>
            </w:r>
            <w:proofErr w:type="spellStart"/>
            <w:r w:rsidRPr="00022E60">
              <w:t>accessCodes</w:t>
            </w:r>
            <w:proofErr w:type="spellEnd"/>
            <w:r w:rsidRPr="00022E60">
              <w:t>/${</w:t>
            </w:r>
            <w:r w:rsidR="006B43CB" w:rsidRPr="00022E60">
              <w:t>code</w:t>
            </w:r>
            <w:r w:rsidRPr="00022E60">
              <w:t>}</w:t>
            </w:r>
          </w:p>
        </w:tc>
        <w:tc>
          <w:tcPr>
            <w:tcW w:w="0" w:type="auto"/>
          </w:tcPr>
          <w:p w14:paraId="030D07C4" w14:textId="29800255" w:rsidR="00326283" w:rsidRPr="00022E60" w:rsidRDefault="00326283" w:rsidP="00022E60">
            <w:r w:rsidRPr="00022E60">
              <w:t>PUT</w:t>
            </w:r>
          </w:p>
        </w:tc>
        <w:tc>
          <w:tcPr>
            <w:tcW w:w="0" w:type="auto"/>
          </w:tcPr>
          <w:p w14:paraId="25EF94C4" w14:textId="3F44FF9C" w:rsidR="00326283" w:rsidRPr="00022E60" w:rsidRDefault="00326283" w:rsidP="00022E60">
            <w:r w:rsidRPr="00022E60">
              <w:t xml:space="preserve">Updated </w:t>
            </w:r>
            <w:proofErr w:type="spellStart"/>
            <w:r w:rsidRPr="00022E60">
              <w:t>accessCode</w:t>
            </w:r>
            <w:proofErr w:type="spellEnd"/>
            <w:r w:rsidRPr="00022E60">
              <w:t xml:space="preserve"> details</w:t>
            </w:r>
          </w:p>
        </w:tc>
        <w:tc>
          <w:tcPr>
            <w:tcW w:w="0" w:type="auto"/>
          </w:tcPr>
          <w:p w14:paraId="732ADD46" w14:textId="47E77033" w:rsidR="00326283" w:rsidRPr="00022E60" w:rsidRDefault="00326283" w:rsidP="00022E60">
            <w:r w:rsidRPr="00022E60">
              <w:t>Redirects to /v1/</w:t>
            </w:r>
            <w:proofErr w:type="spellStart"/>
            <w:r w:rsidRPr="00022E60">
              <w:t>accessCodes</w:t>
            </w:r>
            <w:proofErr w:type="spellEnd"/>
            <w:r w:rsidRPr="00022E60">
              <w:t xml:space="preserve"> with success message</w:t>
            </w:r>
          </w:p>
        </w:tc>
        <w:tc>
          <w:tcPr>
            <w:tcW w:w="0" w:type="auto"/>
          </w:tcPr>
          <w:p w14:paraId="4E77AE81" w14:textId="650C3DD1" w:rsidR="00326283" w:rsidRPr="00022E60" w:rsidRDefault="00326283" w:rsidP="00022E60">
            <w:r w:rsidRPr="00022E60">
              <w:t>Not applicable</w:t>
            </w:r>
          </w:p>
        </w:tc>
      </w:tr>
      <w:tr w:rsidR="0029458C" w:rsidRPr="00022E60" w14:paraId="5B34443F" w14:textId="77777777" w:rsidTr="00556678">
        <w:tc>
          <w:tcPr>
            <w:tcW w:w="0" w:type="auto"/>
          </w:tcPr>
          <w:p w14:paraId="53D2CFB5" w14:textId="2178C5C7" w:rsidR="00326283" w:rsidRPr="00022E60" w:rsidRDefault="00326283" w:rsidP="00022E60">
            <w:r w:rsidRPr="00022E60">
              <w:t>/v1/</w:t>
            </w:r>
            <w:proofErr w:type="spellStart"/>
            <w:r w:rsidR="00022E60" w:rsidRPr="00022E60">
              <w:t>access</w:t>
            </w:r>
            <w:r w:rsidRPr="00022E60">
              <w:t>Codes</w:t>
            </w:r>
            <w:proofErr w:type="spellEnd"/>
            <w:r w:rsidRPr="00022E60">
              <w:t>/${</w:t>
            </w:r>
            <w:r w:rsidR="006B43CB" w:rsidRPr="00022E60">
              <w:t>code</w:t>
            </w:r>
            <w:r w:rsidRPr="00022E60">
              <w:t>}</w:t>
            </w:r>
          </w:p>
        </w:tc>
        <w:tc>
          <w:tcPr>
            <w:tcW w:w="0" w:type="auto"/>
          </w:tcPr>
          <w:p w14:paraId="59772A0B" w14:textId="2364C691" w:rsidR="00326283" w:rsidRPr="00022E60" w:rsidRDefault="00326283" w:rsidP="00022E60">
            <w:r w:rsidRPr="00022E60">
              <w:t>DELETE</w:t>
            </w:r>
          </w:p>
        </w:tc>
        <w:tc>
          <w:tcPr>
            <w:tcW w:w="0" w:type="auto"/>
          </w:tcPr>
          <w:p w14:paraId="4B94D94A" w14:textId="1E935B40" w:rsidR="00326283" w:rsidRPr="00022E60" w:rsidRDefault="00326283" w:rsidP="00022E60">
            <w:r w:rsidRPr="00022E60">
              <w:t>None</w:t>
            </w:r>
          </w:p>
        </w:tc>
        <w:tc>
          <w:tcPr>
            <w:tcW w:w="0" w:type="auto"/>
          </w:tcPr>
          <w:p w14:paraId="2860B7F0" w14:textId="162077DA" w:rsidR="00326283" w:rsidRPr="00022E60" w:rsidRDefault="00326283" w:rsidP="00022E60">
            <w:r w:rsidRPr="00022E60">
              <w:t>Redirects to /v1/</w:t>
            </w:r>
            <w:proofErr w:type="spellStart"/>
            <w:r w:rsidRPr="00022E60">
              <w:t>accessCodes</w:t>
            </w:r>
            <w:proofErr w:type="spellEnd"/>
            <w:r w:rsidRPr="00022E60">
              <w:t xml:space="preserve"> with success message</w:t>
            </w:r>
          </w:p>
        </w:tc>
        <w:tc>
          <w:tcPr>
            <w:tcW w:w="0" w:type="auto"/>
          </w:tcPr>
          <w:p w14:paraId="217D33AD" w14:textId="76A29240" w:rsidR="00326283" w:rsidRPr="00022E60" w:rsidRDefault="00326283" w:rsidP="00022E60">
            <w:r w:rsidRPr="00022E60">
              <w:t>Not applicable</w:t>
            </w:r>
          </w:p>
        </w:tc>
      </w:tr>
      <w:tr w:rsidR="00022E60" w:rsidRPr="00022E60" w14:paraId="14F5AB5A" w14:textId="77777777" w:rsidTr="00556678">
        <w:tc>
          <w:tcPr>
            <w:tcW w:w="0" w:type="auto"/>
          </w:tcPr>
          <w:p w14:paraId="65153E29" w14:textId="4385125E" w:rsidR="00022E60" w:rsidRPr="00022E60" w:rsidRDefault="00022E60" w:rsidP="00022E60">
            <w:r>
              <w:t>/v1/</w:t>
            </w:r>
            <w:proofErr w:type="spellStart"/>
            <w:r>
              <w:t>accessCodes</w:t>
            </w:r>
            <w:proofErr w:type="spellEnd"/>
            <w:r>
              <w:t>/${code}/user</w:t>
            </w:r>
          </w:p>
        </w:tc>
        <w:tc>
          <w:tcPr>
            <w:tcW w:w="0" w:type="auto"/>
          </w:tcPr>
          <w:p w14:paraId="7AFEA207" w14:textId="631E74AA" w:rsidR="00022E60" w:rsidRPr="00022E60" w:rsidRDefault="00022E60" w:rsidP="00022E60">
            <w:r>
              <w:t>POST</w:t>
            </w:r>
          </w:p>
        </w:tc>
        <w:tc>
          <w:tcPr>
            <w:tcW w:w="0" w:type="auto"/>
          </w:tcPr>
          <w:p w14:paraId="159ADF68" w14:textId="226E99C4" w:rsidR="00022E60" w:rsidRPr="00022E60" w:rsidRDefault="00022E60" w:rsidP="00022E60">
            <w:r>
              <w:t>New User Details</w:t>
            </w:r>
          </w:p>
        </w:tc>
        <w:tc>
          <w:tcPr>
            <w:tcW w:w="0" w:type="auto"/>
          </w:tcPr>
          <w:p w14:paraId="71794BCE" w14:textId="080DBF49" w:rsidR="00022E60" w:rsidRPr="00022E60" w:rsidRDefault="00022E60" w:rsidP="00022E60">
            <w:r>
              <w:t>Not applicable</w:t>
            </w:r>
          </w:p>
        </w:tc>
        <w:tc>
          <w:tcPr>
            <w:tcW w:w="0" w:type="auto"/>
          </w:tcPr>
          <w:p w14:paraId="555E126C" w14:textId="153F2C7E" w:rsidR="00022E60" w:rsidRPr="00022E60" w:rsidRDefault="00022E60" w:rsidP="00022E60">
            <w:r>
              <w:t>New patient details</w:t>
            </w:r>
          </w:p>
        </w:tc>
      </w:tr>
      <w:tr w:rsidR="0029458C" w:rsidRPr="00022E60" w14:paraId="33D938D6" w14:textId="77777777" w:rsidTr="00556678">
        <w:tc>
          <w:tcPr>
            <w:tcW w:w="0" w:type="auto"/>
          </w:tcPr>
          <w:p w14:paraId="0BEA6BC5" w14:textId="0249B0A6" w:rsidR="00326283" w:rsidRPr="00022E60" w:rsidRDefault="00326283" w:rsidP="00022E60">
            <w:r w:rsidRPr="00022E60">
              <w:t>/v1/hospitals</w:t>
            </w:r>
          </w:p>
        </w:tc>
        <w:tc>
          <w:tcPr>
            <w:tcW w:w="0" w:type="auto"/>
          </w:tcPr>
          <w:p w14:paraId="3B351785" w14:textId="600A7F95" w:rsidR="00326283" w:rsidRPr="00022E60" w:rsidRDefault="00326283" w:rsidP="00022E60">
            <w:r w:rsidRPr="00022E60">
              <w:t>GET</w:t>
            </w:r>
          </w:p>
        </w:tc>
        <w:tc>
          <w:tcPr>
            <w:tcW w:w="0" w:type="auto"/>
          </w:tcPr>
          <w:p w14:paraId="667FC234" w14:textId="16124FE1" w:rsidR="003135EE" w:rsidRPr="00022E60" w:rsidRDefault="003135EE" w:rsidP="00022E60">
            <w:r w:rsidRPr="00022E60">
              <w:t xml:space="preserve">&lt; Optional &gt; </w:t>
            </w:r>
            <w:proofErr w:type="spellStart"/>
            <w:r w:rsidRPr="00022E60">
              <w:t>startId</w:t>
            </w:r>
            <w:proofErr w:type="spellEnd"/>
            <w:r w:rsidRPr="00022E60">
              <w:t xml:space="preserve">: specified the id of the first hospital. This parameter is exclusive. </w:t>
            </w:r>
            <w:proofErr w:type="gramStart"/>
            <w:r w:rsidRPr="00022E60">
              <w:t>i</w:t>
            </w:r>
            <w:proofErr w:type="gramEnd"/>
            <w:r w:rsidRPr="00022E60">
              <w:t>.e. the hospital with this specific parameter will not be returned in the response</w:t>
            </w:r>
          </w:p>
          <w:p w14:paraId="4E4A3702" w14:textId="2AC2FBEB" w:rsidR="003135EE" w:rsidRPr="00022E60" w:rsidRDefault="003135EE" w:rsidP="00022E60">
            <w:r w:rsidRPr="00022E60">
              <w:t>&lt;Optional &gt; limit: maximum number of hospitals to return</w:t>
            </w:r>
          </w:p>
          <w:p w14:paraId="102D13B5" w14:textId="77777777" w:rsidR="003135EE" w:rsidRPr="00022E60" w:rsidRDefault="003135EE" w:rsidP="00022E60">
            <w:r w:rsidRPr="00022E60">
              <w:t>&lt;Optional &gt; sort: attribute to sort by</w:t>
            </w:r>
          </w:p>
          <w:p w14:paraId="2C59C146" w14:textId="77777777" w:rsidR="003135EE" w:rsidRPr="00022E60" w:rsidRDefault="003135EE" w:rsidP="00022E60">
            <w:r w:rsidRPr="00022E60">
              <w:t xml:space="preserve">&lt; Optional &gt; order: </w:t>
            </w:r>
            <w:proofErr w:type="spellStart"/>
            <w:r w:rsidRPr="00022E60">
              <w:t>asc</w:t>
            </w:r>
            <w:proofErr w:type="spellEnd"/>
            <w:r w:rsidRPr="00022E60">
              <w:t xml:space="preserve"> or </w:t>
            </w:r>
            <w:proofErr w:type="spellStart"/>
            <w:r w:rsidRPr="00022E60">
              <w:t>desc</w:t>
            </w:r>
            <w:proofErr w:type="spellEnd"/>
          </w:p>
          <w:p w14:paraId="0A586EF4" w14:textId="77777777" w:rsidR="003135EE" w:rsidRPr="00022E60" w:rsidRDefault="003135EE" w:rsidP="00022E60">
            <w:r w:rsidRPr="00022E60">
              <w:t xml:space="preserve">&lt; Optional &gt; filter attributes </w:t>
            </w:r>
          </w:p>
          <w:p w14:paraId="7DA535EB" w14:textId="77777777" w:rsidR="003135EE" w:rsidRPr="00022E60" w:rsidRDefault="003135EE" w:rsidP="00022E60">
            <w:r w:rsidRPr="00022E60">
              <w:t>&lt; Optional &gt; error: an error message to display</w:t>
            </w:r>
          </w:p>
          <w:p w14:paraId="461269D0" w14:textId="77777777" w:rsidR="003135EE" w:rsidRPr="00022E60" w:rsidRDefault="003135EE" w:rsidP="00022E60">
            <w:r w:rsidRPr="00022E60">
              <w:t>&lt; Optional &gt; success: a success message to display</w:t>
            </w:r>
          </w:p>
          <w:p w14:paraId="7ED41092" w14:textId="673B2306" w:rsidR="00326283" w:rsidRPr="00022E60" w:rsidRDefault="003135EE" w:rsidP="00022E60">
            <w:r w:rsidRPr="00022E60">
              <w:t>&lt; Optional &gt; notice: a notice message to display</w:t>
            </w:r>
          </w:p>
        </w:tc>
        <w:tc>
          <w:tcPr>
            <w:tcW w:w="0" w:type="auto"/>
          </w:tcPr>
          <w:p w14:paraId="288CA747" w14:textId="76B00C9D" w:rsidR="00326283" w:rsidRPr="00022E60" w:rsidRDefault="003135EE" w:rsidP="00022E60">
            <w:r w:rsidRPr="00022E60">
              <w:t>Page displaying list of hospitals</w:t>
            </w:r>
          </w:p>
        </w:tc>
        <w:tc>
          <w:tcPr>
            <w:tcW w:w="0" w:type="auto"/>
          </w:tcPr>
          <w:p w14:paraId="36FA1A8C" w14:textId="5AE0CEC8" w:rsidR="00326283" w:rsidRPr="00022E60" w:rsidRDefault="003135EE" w:rsidP="00022E60">
            <w:r w:rsidRPr="00022E60">
              <w:t>List of hospitals</w:t>
            </w:r>
          </w:p>
        </w:tc>
      </w:tr>
      <w:tr w:rsidR="0029458C" w:rsidRPr="00022E60" w14:paraId="00089F9F" w14:textId="77777777" w:rsidTr="00556678">
        <w:tc>
          <w:tcPr>
            <w:tcW w:w="0" w:type="auto"/>
          </w:tcPr>
          <w:p w14:paraId="45600541" w14:textId="65E04956" w:rsidR="003135EE" w:rsidRPr="00022E60" w:rsidRDefault="003135EE" w:rsidP="00022E60">
            <w:r w:rsidRPr="00022E60">
              <w:t>/v1/hospitals/${id}</w:t>
            </w:r>
          </w:p>
        </w:tc>
        <w:tc>
          <w:tcPr>
            <w:tcW w:w="0" w:type="auto"/>
          </w:tcPr>
          <w:p w14:paraId="0FB676EB" w14:textId="686A5962" w:rsidR="003135EE" w:rsidRPr="00022E60" w:rsidRDefault="003135EE" w:rsidP="00022E60">
            <w:r w:rsidRPr="00022E60">
              <w:t>GET</w:t>
            </w:r>
          </w:p>
        </w:tc>
        <w:tc>
          <w:tcPr>
            <w:tcW w:w="0" w:type="auto"/>
          </w:tcPr>
          <w:p w14:paraId="65FCC2DA" w14:textId="5F74B494" w:rsidR="003135EE" w:rsidRPr="00022E60" w:rsidRDefault="003135EE" w:rsidP="00022E60">
            <w:r w:rsidRPr="00022E60">
              <w:t>None</w:t>
            </w:r>
          </w:p>
        </w:tc>
        <w:tc>
          <w:tcPr>
            <w:tcW w:w="0" w:type="auto"/>
          </w:tcPr>
          <w:p w14:paraId="2CCC08DA" w14:textId="1B4072F3" w:rsidR="003135EE" w:rsidRPr="00022E60" w:rsidRDefault="003135EE" w:rsidP="00022E60">
            <w:r w:rsidRPr="00022E60">
              <w:t>Hospital details page</w:t>
            </w:r>
          </w:p>
        </w:tc>
        <w:tc>
          <w:tcPr>
            <w:tcW w:w="0" w:type="auto"/>
          </w:tcPr>
          <w:p w14:paraId="2A7C5D00" w14:textId="1DA9F768" w:rsidR="003135EE" w:rsidRPr="00022E60" w:rsidRDefault="003135EE" w:rsidP="00022E60">
            <w:r w:rsidRPr="00022E60">
              <w:t>Hospital details</w:t>
            </w:r>
          </w:p>
        </w:tc>
      </w:tr>
      <w:tr w:rsidR="0029458C" w:rsidRPr="00022E60" w14:paraId="2EA008EA" w14:textId="77777777" w:rsidTr="00556678">
        <w:tc>
          <w:tcPr>
            <w:tcW w:w="0" w:type="auto"/>
          </w:tcPr>
          <w:p w14:paraId="62E3A103" w14:textId="4C82C835" w:rsidR="003135EE" w:rsidRPr="00022E60" w:rsidRDefault="003135EE" w:rsidP="00022E60">
            <w:r w:rsidRPr="00022E60">
              <w:t>/v1/hospitals/new</w:t>
            </w:r>
          </w:p>
        </w:tc>
        <w:tc>
          <w:tcPr>
            <w:tcW w:w="0" w:type="auto"/>
          </w:tcPr>
          <w:p w14:paraId="51A4D2D8" w14:textId="504772DE" w:rsidR="003135EE" w:rsidRPr="00022E60" w:rsidRDefault="003135EE" w:rsidP="00022E60">
            <w:r w:rsidRPr="00022E60">
              <w:t>GET</w:t>
            </w:r>
          </w:p>
        </w:tc>
        <w:tc>
          <w:tcPr>
            <w:tcW w:w="0" w:type="auto"/>
          </w:tcPr>
          <w:p w14:paraId="3B3991BE" w14:textId="600E91C7" w:rsidR="003135EE" w:rsidRPr="00022E60" w:rsidRDefault="003135EE" w:rsidP="00022E60">
            <w:r w:rsidRPr="00022E60">
              <w:t>None</w:t>
            </w:r>
          </w:p>
        </w:tc>
        <w:tc>
          <w:tcPr>
            <w:tcW w:w="0" w:type="auto"/>
          </w:tcPr>
          <w:p w14:paraId="2A9907BB" w14:textId="29FB650C" w:rsidR="003135EE" w:rsidRPr="00022E60" w:rsidRDefault="003135EE" w:rsidP="00022E60">
            <w:r w:rsidRPr="00022E60">
              <w:t>New hospital page</w:t>
            </w:r>
          </w:p>
        </w:tc>
        <w:tc>
          <w:tcPr>
            <w:tcW w:w="0" w:type="auto"/>
          </w:tcPr>
          <w:p w14:paraId="4BCA6561" w14:textId="2C604A76" w:rsidR="003135EE" w:rsidRPr="00022E60" w:rsidRDefault="003135EE" w:rsidP="00022E60">
            <w:r w:rsidRPr="00022E60">
              <w:t>Not applicable</w:t>
            </w:r>
          </w:p>
        </w:tc>
      </w:tr>
      <w:tr w:rsidR="0029458C" w:rsidRPr="00022E60" w14:paraId="595EE6EF" w14:textId="77777777" w:rsidTr="00556678">
        <w:tc>
          <w:tcPr>
            <w:tcW w:w="0" w:type="auto"/>
          </w:tcPr>
          <w:p w14:paraId="7DCC61F7" w14:textId="2115B6EF" w:rsidR="003135EE" w:rsidRPr="00022E60" w:rsidRDefault="003135EE" w:rsidP="00022E60">
            <w:r w:rsidRPr="00022E60">
              <w:t>/v1/hospitals</w:t>
            </w:r>
          </w:p>
        </w:tc>
        <w:tc>
          <w:tcPr>
            <w:tcW w:w="0" w:type="auto"/>
          </w:tcPr>
          <w:p w14:paraId="24D73CAA" w14:textId="7E5AABDE" w:rsidR="003135EE" w:rsidRPr="00022E60" w:rsidRDefault="003135EE" w:rsidP="00022E60">
            <w:r w:rsidRPr="00022E60">
              <w:t>POST</w:t>
            </w:r>
          </w:p>
        </w:tc>
        <w:tc>
          <w:tcPr>
            <w:tcW w:w="0" w:type="auto"/>
          </w:tcPr>
          <w:p w14:paraId="703F0A04" w14:textId="77806F03" w:rsidR="003135EE" w:rsidRPr="00022E60" w:rsidRDefault="003135EE" w:rsidP="00022E60">
            <w:r w:rsidRPr="00022E60">
              <w:t>New hospital details</w:t>
            </w:r>
          </w:p>
        </w:tc>
        <w:tc>
          <w:tcPr>
            <w:tcW w:w="0" w:type="auto"/>
          </w:tcPr>
          <w:p w14:paraId="3D702780" w14:textId="7A764D8B" w:rsidR="003135EE" w:rsidRPr="00022E60" w:rsidRDefault="003135EE" w:rsidP="00022E60">
            <w:r w:rsidRPr="00022E60">
              <w:t>Redirect to /v1/hospitals with success message</w:t>
            </w:r>
          </w:p>
        </w:tc>
        <w:tc>
          <w:tcPr>
            <w:tcW w:w="0" w:type="auto"/>
          </w:tcPr>
          <w:p w14:paraId="12A830A5" w14:textId="2789BF17" w:rsidR="003135EE" w:rsidRPr="00022E60" w:rsidRDefault="003135EE" w:rsidP="00022E60">
            <w:r w:rsidRPr="00022E60">
              <w:t>Not applicable</w:t>
            </w:r>
          </w:p>
        </w:tc>
      </w:tr>
      <w:tr w:rsidR="0029458C" w:rsidRPr="00022E60" w14:paraId="6F7EF680" w14:textId="77777777" w:rsidTr="00556678">
        <w:tc>
          <w:tcPr>
            <w:tcW w:w="0" w:type="auto"/>
          </w:tcPr>
          <w:p w14:paraId="409A309B" w14:textId="74C39085" w:rsidR="003135EE" w:rsidRPr="00022E60" w:rsidRDefault="003135EE" w:rsidP="00022E60">
            <w:r w:rsidRPr="00022E60">
              <w:t>/v1/hospitals/${id}</w:t>
            </w:r>
          </w:p>
        </w:tc>
        <w:tc>
          <w:tcPr>
            <w:tcW w:w="0" w:type="auto"/>
          </w:tcPr>
          <w:p w14:paraId="76479215" w14:textId="0D8C409F" w:rsidR="003135EE" w:rsidRPr="00022E60" w:rsidRDefault="003135EE" w:rsidP="00022E60">
            <w:r w:rsidRPr="00022E60">
              <w:t>PUT</w:t>
            </w:r>
          </w:p>
        </w:tc>
        <w:tc>
          <w:tcPr>
            <w:tcW w:w="0" w:type="auto"/>
          </w:tcPr>
          <w:p w14:paraId="32BC1F6C" w14:textId="5897C271" w:rsidR="003135EE" w:rsidRPr="00022E60" w:rsidRDefault="003135EE" w:rsidP="00022E60">
            <w:r w:rsidRPr="00022E60">
              <w:t>Update hospitals details</w:t>
            </w:r>
          </w:p>
        </w:tc>
        <w:tc>
          <w:tcPr>
            <w:tcW w:w="0" w:type="auto"/>
          </w:tcPr>
          <w:p w14:paraId="760E4C5F" w14:textId="1B51AAE3" w:rsidR="003135EE" w:rsidRPr="00022E60" w:rsidRDefault="003135EE" w:rsidP="00022E60">
            <w:r w:rsidRPr="00022E60">
              <w:t>Redirects to /v1/hospitals with success message</w:t>
            </w:r>
          </w:p>
        </w:tc>
        <w:tc>
          <w:tcPr>
            <w:tcW w:w="0" w:type="auto"/>
          </w:tcPr>
          <w:p w14:paraId="1D94C60F" w14:textId="27157A78" w:rsidR="003135EE" w:rsidRPr="00022E60" w:rsidRDefault="003135EE" w:rsidP="00022E60">
            <w:r w:rsidRPr="00022E60">
              <w:t>Not applicable</w:t>
            </w:r>
          </w:p>
        </w:tc>
      </w:tr>
      <w:tr w:rsidR="0029458C" w:rsidRPr="00022E60" w14:paraId="3FA43F67" w14:textId="77777777" w:rsidTr="00556678">
        <w:tc>
          <w:tcPr>
            <w:tcW w:w="0" w:type="auto"/>
          </w:tcPr>
          <w:p w14:paraId="33C601DD" w14:textId="1B213879" w:rsidR="003135EE" w:rsidRPr="00022E60" w:rsidRDefault="003135EE" w:rsidP="00022E60">
            <w:r w:rsidRPr="00022E60">
              <w:t>/v1/hospitals/${id}</w:t>
            </w:r>
          </w:p>
        </w:tc>
        <w:tc>
          <w:tcPr>
            <w:tcW w:w="0" w:type="auto"/>
          </w:tcPr>
          <w:p w14:paraId="4E4247A3" w14:textId="64803C91" w:rsidR="003135EE" w:rsidRPr="00022E60" w:rsidRDefault="003135EE" w:rsidP="00022E60">
            <w:r w:rsidRPr="00022E60">
              <w:t>DELETE</w:t>
            </w:r>
          </w:p>
        </w:tc>
        <w:tc>
          <w:tcPr>
            <w:tcW w:w="0" w:type="auto"/>
          </w:tcPr>
          <w:p w14:paraId="5FC31593" w14:textId="26A072E0" w:rsidR="003135EE" w:rsidRPr="00022E60" w:rsidRDefault="003135EE" w:rsidP="00022E60">
            <w:r w:rsidRPr="00022E60">
              <w:t>None</w:t>
            </w:r>
          </w:p>
        </w:tc>
        <w:tc>
          <w:tcPr>
            <w:tcW w:w="0" w:type="auto"/>
          </w:tcPr>
          <w:p w14:paraId="5A1F8EAE" w14:textId="7463B9F0" w:rsidR="003135EE" w:rsidRPr="00022E60" w:rsidRDefault="003135EE" w:rsidP="00022E60">
            <w:r w:rsidRPr="00022E60">
              <w:t>Redirects to /v1/hospitals with success message</w:t>
            </w:r>
          </w:p>
        </w:tc>
        <w:tc>
          <w:tcPr>
            <w:tcW w:w="0" w:type="auto"/>
          </w:tcPr>
          <w:p w14:paraId="07B180BB" w14:textId="30E11FBA" w:rsidR="003135EE" w:rsidRPr="00022E60" w:rsidRDefault="003135EE" w:rsidP="00022E60">
            <w:r w:rsidRPr="00022E60">
              <w:t>Not applicable</w:t>
            </w:r>
          </w:p>
        </w:tc>
      </w:tr>
      <w:tr w:rsidR="0029458C" w:rsidRPr="00022E60" w14:paraId="149AF63B" w14:textId="77777777" w:rsidTr="00556678">
        <w:tc>
          <w:tcPr>
            <w:tcW w:w="0" w:type="auto"/>
          </w:tcPr>
          <w:p w14:paraId="7DED17CF" w14:textId="17E4EF48" w:rsidR="0029458C" w:rsidRPr="00022E60" w:rsidRDefault="0029458C" w:rsidP="00022E60">
            <w:r w:rsidRPr="00022E60">
              <w:t>/v1/</w:t>
            </w:r>
            <w:proofErr w:type="spellStart"/>
            <w:r w:rsidRPr="00022E60">
              <w:t>authTokens</w:t>
            </w:r>
            <w:proofErr w:type="spellEnd"/>
            <w:r w:rsidRPr="00022E60">
              <w:t>/${id}</w:t>
            </w:r>
          </w:p>
        </w:tc>
        <w:tc>
          <w:tcPr>
            <w:tcW w:w="0" w:type="auto"/>
          </w:tcPr>
          <w:p w14:paraId="0BB766C6" w14:textId="44BC5953" w:rsidR="0029458C" w:rsidRPr="00022E60" w:rsidRDefault="0029458C" w:rsidP="00022E60">
            <w:r w:rsidRPr="00022E60">
              <w:t>HEAD</w:t>
            </w:r>
          </w:p>
        </w:tc>
        <w:tc>
          <w:tcPr>
            <w:tcW w:w="0" w:type="auto"/>
          </w:tcPr>
          <w:p w14:paraId="15EE761A" w14:textId="0BD16D44" w:rsidR="0029458C" w:rsidRPr="00022E60" w:rsidRDefault="00ED5E1E" w:rsidP="00022E60">
            <w:proofErr w:type="spellStart"/>
            <w:r w:rsidRPr="00022E60">
              <w:t>AppId</w:t>
            </w:r>
            <w:proofErr w:type="spellEnd"/>
            <w:r w:rsidRPr="00022E60">
              <w:t xml:space="preserve"> and </w:t>
            </w:r>
            <w:proofErr w:type="spellStart"/>
            <w:r w:rsidRPr="00022E60">
              <w:t>UserId</w:t>
            </w:r>
            <w:proofErr w:type="spellEnd"/>
            <w:r w:rsidRPr="00022E60">
              <w:t xml:space="preserve"> as Query Parameters</w:t>
            </w:r>
          </w:p>
        </w:tc>
        <w:tc>
          <w:tcPr>
            <w:tcW w:w="0" w:type="auto"/>
          </w:tcPr>
          <w:p w14:paraId="78357173" w14:textId="1FFD7163" w:rsidR="0029458C" w:rsidRPr="00022E60" w:rsidRDefault="0029458C" w:rsidP="00022E60">
            <w:r w:rsidRPr="00022E60">
              <w:t>Not applicable</w:t>
            </w:r>
          </w:p>
        </w:tc>
        <w:tc>
          <w:tcPr>
            <w:tcW w:w="0" w:type="auto"/>
          </w:tcPr>
          <w:p w14:paraId="354E36D9" w14:textId="4F14F21C" w:rsidR="0029458C" w:rsidRPr="00022E60" w:rsidRDefault="0029458C" w:rsidP="00022E60">
            <w:r w:rsidRPr="00022E60">
              <w:t xml:space="preserve">Status code 204 if the authentication token is still valid in the </w:t>
            </w:r>
            <w:proofErr w:type="spellStart"/>
            <w:r w:rsidRPr="00022E60">
              <w:t>Elasticache</w:t>
            </w:r>
            <w:proofErr w:type="spellEnd"/>
            <w:r w:rsidRPr="00022E60">
              <w:t xml:space="preserve"> or 404 if it is not.</w:t>
            </w:r>
          </w:p>
        </w:tc>
      </w:tr>
    </w:tbl>
    <w:p w14:paraId="4A971C85" w14:textId="0AC75350" w:rsidR="00F8652B" w:rsidRPr="00022E60" w:rsidRDefault="00F8652B" w:rsidP="00022E60"/>
    <w:p w14:paraId="25834F26" w14:textId="04A2F7A4" w:rsidR="00F012E8" w:rsidRPr="00022E60" w:rsidRDefault="00F012E8" w:rsidP="00022E60">
      <w:r w:rsidRPr="00022E60">
        <w:t xml:space="preserve">The authentication token that is returned or validated by some of the previously mentioned operations consists of the following: </w:t>
      </w:r>
    </w:p>
    <w:p w14:paraId="079A8B80" w14:textId="4EE66FF6" w:rsidR="00432D23" w:rsidRPr="00022E60" w:rsidRDefault="00432D23" w:rsidP="00022E60">
      <w:pPr>
        <w:pStyle w:val="ListParagraph"/>
        <w:numPr>
          <w:ilvl w:val="0"/>
          <w:numId w:val="25"/>
        </w:numPr>
      </w:pPr>
      <w:proofErr w:type="spellStart"/>
      <w:proofErr w:type="gramStart"/>
      <w:r w:rsidRPr="00022E60">
        <w:t>tokenId</w:t>
      </w:r>
      <w:proofErr w:type="spellEnd"/>
      <w:proofErr w:type="gramEnd"/>
    </w:p>
    <w:p w14:paraId="3980289E" w14:textId="2DA48012" w:rsidR="00F012E8" w:rsidRPr="00022E60" w:rsidRDefault="00F012E8" w:rsidP="00022E60">
      <w:pPr>
        <w:pStyle w:val="ListParagraph"/>
        <w:numPr>
          <w:ilvl w:val="0"/>
          <w:numId w:val="25"/>
        </w:numPr>
      </w:pPr>
      <w:proofErr w:type="spellStart"/>
      <w:proofErr w:type="gramStart"/>
      <w:r w:rsidRPr="00022E60">
        <w:t>userId</w:t>
      </w:r>
      <w:proofErr w:type="spellEnd"/>
      <w:proofErr w:type="gramEnd"/>
    </w:p>
    <w:p w14:paraId="7B02F191" w14:textId="27836A42" w:rsidR="00F012E8" w:rsidRPr="00022E60" w:rsidRDefault="00F012E8" w:rsidP="00022E60">
      <w:pPr>
        <w:pStyle w:val="ListParagraph"/>
        <w:numPr>
          <w:ilvl w:val="0"/>
          <w:numId w:val="25"/>
        </w:numPr>
      </w:pPr>
      <w:proofErr w:type="spellStart"/>
      <w:proofErr w:type="gramStart"/>
      <w:r w:rsidRPr="00022E60">
        <w:t>appId</w:t>
      </w:r>
      <w:proofErr w:type="spellEnd"/>
      <w:proofErr w:type="gramEnd"/>
    </w:p>
    <w:p w14:paraId="1435CB6E" w14:textId="0DA51004" w:rsidR="00432D23" w:rsidRPr="00022E60" w:rsidRDefault="00F012E8" w:rsidP="00022E60">
      <w:pPr>
        <w:pStyle w:val="ListParagraph"/>
        <w:numPr>
          <w:ilvl w:val="0"/>
          <w:numId w:val="25"/>
        </w:numPr>
      </w:pPr>
      <w:proofErr w:type="spellStart"/>
      <w:proofErr w:type="gramStart"/>
      <w:r w:rsidRPr="00022E60">
        <w:t>userRoles</w:t>
      </w:r>
      <w:proofErr w:type="spellEnd"/>
      <w:proofErr w:type="gramEnd"/>
      <w:r w:rsidR="00EA43FD" w:rsidRPr="00022E60">
        <w:t xml:space="preserve"> and their expiry dates if any</w:t>
      </w:r>
    </w:p>
    <w:p w14:paraId="431B6957" w14:textId="10642207" w:rsidR="00EA43FD" w:rsidRPr="00022E60" w:rsidRDefault="00EA43FD" w:rsidP="00022E60">
      <w:pPr>
        <w:pStyle w:val="ListParagraph"/>
        <w:numPr>
          <w:ilvl w:val="0"/>
          <w:numId w:val="25"/>
        </w:numPr>
      </w:pPr>
      <w:r w:rsidRPr="00022E60">
        <w:t>Timestamp at which the token was generated</w:t>
      </w:r>
    </w:p>
    <w:p w14:paraId="6E6F65D6" w14:textId="4B2E777A" w:rsidR="00F012E8" w:rsidRPr="00022E60" w:rsidRDefault="00F012E8" w:rsidP="00022E60">
      <w:r w:rsidRPr="00022E60">
        <w:t>Only users with ADMIN role are allowed to create new users with specific roles, create new roles, and generate access codes, add/edit/delete countries and hospitals. A new user can signup and specify an access code to grant himself/herself a role automatically.</w:t>
      </w:r>
    </w:p>
    <w:p w14:paraId="50AA596A" w14:textId="4778ACF9" w:rsidR="00F012E8" w:rsidRPr="00022E60" w:rsidRDefault="00F012E8" w:rsidP="00022E60">
      <w:r w:rsidRPr="00022E60">
        <w:t xml:space="preserve">Items in all </w:t>
      </w:r>
      <w:proofErr w:type="gramStart"/>
      <w:r w:rsidRPr="00022E60">
        <w:t>drop</w:t>
      </w:r>
      <w:proofErr w:type="gramEnd"/>
      <w:r w:rsidRPr="00022E60">
        <w:t xml:space="preserve"> down boxes in the wireframe should be sorted alphabetically.</w:t>
      </w:r>
    </w:p>
    <w:p w14:paraId="0719B29E" w14:textId="310F324E" w:rsidR="00F012E8" w:rsidRPr="00022E60" w:rsidRDefault="00F012E8" w:rsidP="00022E60">
      <w:r w:rsidRPr="00022E60">
        <w:t>Drop boxes specifying a doctor are populated with users who have the role DOCTOR.</w:t>
      </w:r>
    </w:p>
    <w:p w14:paraId="1ED373D3" w14:textId="2F09AD35" w:rsidR="00F012E8" w:rsidRPr="00022E60" w:rsidRDefault="00F012E8" w:rsidP="00022E60">
      <w:r w:rsidRPr="00022E60">
        <w:t>It is not possible to delete or rename the roles ADMIN and DOCTOR.</w:t>
      </w:r>
    </w:p>
    <w:sectPr w:rsidR="00F012E8" w:rsidRPr="00022E60" w:rsidSect="00AA276A">
      <w:headerReference w:type="default" r:id="rId19"/>
      <w:footerReference w:type="default" r:id="rId20"/>
      <w:headerReference w:type="first" r:id="rId21"/>
      <w:footerReference w:type="first" r:id="rId22"/>
      <w:pgSz w:w="12240" w:h="15840" w:code="1"/>
      <w:pgMar w:top="1080" w:right="1440" w:bottom="1080" w:left="1800" w:header="720" w:footer="1022" w:gutter="0"/>
      <w:pgNumType w:start="2"/>
      <w:cols w:space="720"/>
      <w:docGrid w:linePitch="27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3B2A4B4" w14:textId="77777777" w:rsidR="00FD2235" w:rsidRDefault="00FD2235" w:rsidP="00022E60">
      <w:r>
        <w:separator/>
      </w:r>
    </w:p>
  </w:endnote>
  <w:endnote w:type="continuationSeparator" w:id="0">
    <w:p w14:paraId="4780FC41" w14:textId="77777777" w:rsidR="00FD2235" w:rsidRDefault="00FD2235" w:rsidP="00022E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FB6384" w14:textId="26C95698" w:rsidR="00FD2235" w:rsidRPr="00C53763" w:rsidRDefault="00FD2235" w:rsidP="00022E60">
    <w:pPr>
      <w:pStyle w:val="Footer"/>
    </w:pPr>
    <w:r>
      <w:fldChar w:fldCharType="begin"/>
    </w:r>
    <w:r>
      <w:instrText xml:space="preserve"> DATE \@ "M/d/yyyy" </w:instrText>
    </w:r>
    <w:r>
      <w:fldChar w:fldCharType="separate"/>
    </w:r>
    <w:r>
      <w:rPr>
        <w:noProof/>
      </w:rPr>
      <w:t>4/17/2014</w:t>
    </w:r>
    <w:r>
      <w:rPr>
        <w:noProof/>
      </w:rPr>
      <w:fldChar w:fldCharType="end"/>
    </w:r>
    <w:r>
      <w:tab/>
      <w:t xml:space="preserve">Page </w:t>
    </w:r>
    <w:r>
      <w:fldChar w:fldCharType="begin"/>
    </w:r>
    <w:r>
      <w:instrText xml:space="preserve"> PAGE </w:instrText>
    </w:r>
    <w:r>
      <w:fldChar w:fldCharType="separate"/>
    </w:r>
    <w:r w:rsidR="008940B6">
      <w:rPr>
        <w:noProof/>
      </w:rPr>
      <w:t>10</w:t>
    </w:r>
    <w:r>
      <w:rPr>
        <w:noProof/>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2B4650" w14:textId="77777777" w:rsidR="00FD2235" w:rsidRPr="00A2720F" w:rsidRDefault="00FD2235" w:rsidP="00022E60">
    <w:pPr>
      <w:pStyle w:val="Footer"/>
    </w:pPr>
    <w:r>
      <w:fldChar w:fldCharType="begin"/>
    </w:r>
    <w:r>
      <w:instrText xml:space="preserve"> DATE \@ "M/d/yyyy" </w:instrText>
    </w:r>
    <w:r>
      <w:fldChar w:fldCharType="separate"/>
    </w:r>
    <w:r>
      <w:rPr>
        <w:noProof/>
      </w:rPr>
      <w:t>4/17/2014</w:t>
    </w:r>
    <w:r>
      <w:rPr>
        <w:noProof/>
      </w:rPr>
      <w:fldChar w:fldCharType="end"/>
    </w:r>
    <w:r w:rsidRPr="00A2720F">
      <w:tab/>
      <w:t>Service Specification</w:t>
    </w:r>
    <w:r w:rsidRPr="00A2720F">
      <w:tab/>
      <w:t xml:space="preserve">Page </w:t>
    </w:r>
    <w:r>
      <w:fldChar w:fldCharType="begin"/>
    </w:r>
    <w:r>
      <w:instrText xml:space="preserve"> PAGE </w:instrText>
    </w:r>
    <w:r>
      <w:fldChar w:fldCharType="separate"/>
    </w:r>
    <w:r>
      <w:rPr>
        <w:noProof/>
      </w:rPr>
      <w:t>2</w:t>
    </w:r>
    <w:r>
      <w:rPr>
        <w:noProof/>
      </w:rPr>
      <w:fldChar w:fldCharType="end"/>
    </w:r>
  </w:p>
  <w:p w14:paraId="2F355C0E" w14:textId="77777777" w:rsidR="00FD2235" w:rsidRDefault="00FD2235" w:rsidP="00022E60"/>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859189" w14:textId="77777777" w:rsidR="00FD2235" w:rsidRDefault="00FD2235" w:rsidP="00022E60">
      <w:r>
        <w:separator/>
      </w:r>
    </w:p>
  </w:footnote>
  <w:footnote w:type="continuationSeparator" w:id="0">
    <w:p w14:paraId="273F89B2" w14:textId="77777777" w:rsidR="00FD2235" w:rsidRDefault="00FD2235" w:rsidP="00022E6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A79AFB" w14:textId="77777777" w:rsidR="00FD2235" w:rsidRDefault="00FD2235" w:rsidP="00022E60">
    <w:pPr>
      <w:pStyle w:val="Header"/>
    </w:pPr>
    <w:r>
      <w:t>Migraine App Technical Specifications</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C14C3D" w14:textId="77777777" w:rsidR="00FD2235" w:rsidRDefault="00FD2235" w:rsidP="00022E60">
    <w:pPr>
      <w:pStyle w:val="Header"/>
    </w:pP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6F9C3546"/>
    <w:lvl w:ilvl="0">
      <w:start w:val="1"/>
      <w:numFmt w:val="decimal"/>
      <w:lvlText w:val="%1."/>
      <w:lvlJc w:val="left"/>
      <w:pPr>
        <w:tabs>
          <w:tab w:val="num" w:pos="1800"/>
        </w:tabs>
        <w:ind w:left="1800" w:hanging="360"/>
      </w:pPr>
    </w:lvl>
  </w:abstractNum>
  <w:abstractNum w:abstractNumId="1">
    <w:nsid w:val="FFFFFF7D"/>
    <w:multiLevelType w:val="singleLevel"/>
    <w:tmpl w:val="13026FE8"/>
    <w:lvl w:ilvl="0">
      <w:start w:val="1"/>
      <w:numFmt w:val="decimal"/>
      <w:lvlText w:val="%1."/>
      <w:lvlJc w:val="left"/>
      <w:pPr>
        <w:tabs>
          <w:tab w:val="num" w:pos="1440"/>
        </w:tabs>
        <w:ind w:left="1440" w:hanging="360"/>
      </w:pPr>
    </w:lvl>
  </w:abstractNum>
  <w:abstractNum w:abstractNumId="2">
    <w:nsid w:val="FFFFFF7E"/>
    <w:multiLevelType w:val="singleLevel"/>
    <w:tmpl w:val="38323532"/>
    <w:lvl w:ilvl="0">
      <w:start w:val="1"/>
      <w:numFmt w:val="decimal"/>
      <w:lvlText w:val="%1."/>
      <w:lvlJc w:val="left"/>
      <w:pPr>
        <w:tabs>
          <w:tab w:val="num" w:pos="1080"/>
        </w:tabs>
        <w:ind w:left="1080" w:hanging="360"/>
      </w:pPr>
    </w:lvl>
  </w:abstractNum>
  <w:abstractNum w:abstractNumId="3">
    <w:nsid w:val="FFFFFF7F"/>
    <w:multiLevelType w:val="singleLevel"/>
    <w:tmpl w:val="417A3A0E"/>
    <w:lvl w:ilvl="0">
      <w:start w:val="1"/>
      <w:numFmt w:val="decimal"/>
      <w:lvlText w:val="%1."/>
      <w:lvlJc w:val="left"/>
      <w:pPr>
        <w:tabs>
          <w:tab w:val="num" w:pos="720"/>
        </w:tabs>
        <w:ind w:left="720" w:hanging="360"/>
      </w:pPr>
    </w:lvl>
  </w:abstractNum>
  <w:abstractNum w:abstractNumId="4">
    <w:nsid w:val="FFFFFF80"/>
    <w:multiLevelType w:val="singleLevel"/>
    <w:tmpl w:val="6A7A6A10"/>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3EC0C38C"/>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ED2C32D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C2A0043C"/>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F528F34"/>
    <w:lvl w:ilvl="0">
      <w:start w:val="1"/>
      <w:numFmt w:val="decimal"/>
      <w:lvlText w:val="%1."/>
      <w:lvlJc w:val="left"/>
      <w:pPr>
        <w:tabs>
          <w:tab w:val="num" w:pos="360"/>
        </w:tabs>
        <w:ind w:left="360" w:hanging="360"/>
      </w:pPr>
    </w:lvl>
  </w:abstractNum>
  <w:abstractNum w:abstractNumId="9">
    <w:nsid w:val="FFFFFF89"/>
    <w:multiLevelType w:val="singleLevel"/>
    <w:tmpl w:val="EA50B7AC"/>
    <w:lvl w:ilvl="0">
      <w:start w:val="1"/>
      <w:numFmt w:val="bullet"/>
      <w:lvlText w:val=""/>
      <w:lvlJc w:val="left"/>
      <w:pPr>
        <w:tabs>
          <w:tab w:val="num" w:pos="360"/>
        </w:tabs>
        <w:ind w:left="360" w:hanging="360"/>
      </w:pPr>
      <w:rPr>
        <w:rFonts w:ascii="Symbol" w:hAnsi="Symbol" w:hint="default"/>
      </w:rPr>
    </w:lvl>
  </w:abstractNum>
  <w:abstractNum w:abstractNumId="10">
    <w:nsid w:val="04945D23"/>
    <w:multiLevelType w:val="hybridMultilevel"/>
    <w:tmpl w:val="C3A071F0"/>
    <w:lvl w:ilvl="0" w:tplc="04090005">
      <w:start w:val="1"/>
      <w:numFmt w:val="bullet"/>
      <w:lvlText w:val=""/>
      <w:lvlJc w:val="left"/>
      <w:pPr>
        <w:tabs>
          <w:tab w:val="num" w:pos="1860"/>
        </w:tabs>
        <w:ind w:left="1860" w:hanging="360"/>
      </w:pPr>
      <w:rPr>
        <w:rFonts w:ascii="Wingdings" w:hAnsi="Wingdings" w:hint="default"/>
      </w:rPr>
    </w:lvl>
    <w:lvl w:ilvl="1" w:tplc="04090003" w:tentative="1">
      <w:start w:val="1"/>
      <w:numFmt w:val="bullet"/>
      <w:lvlText w:val="o"/>
      <w:lvlJc w:val="left"/>
      <w:pPr>
        <w:tabs>
          <w:tab w:val="num" w:pos="2580"/>
        </w:tabs>
        <w:ind w:left="2580" w:hanging="360"/>
      </w:pPr>
      <w:rPr>
        <w:rFonts w:ascii="Courier New" w:hAnsi="Courier New" w:cs="Courier New" w:hint="default"/>
      </w:rPr>
    </w:lvl>
    <w:lvl w:ilvl="2" w:tplc="04090005" w:tentative="1">
      <w:start w:val="1"/>
      <w:numFmt w:val="bullet"/>
      <w:lvlText w:val=""/>
      <w:lvlJc w:val="left"/>
      <w:pPr>
        <w:tabs>
          <w:tab w:val="num" w:pos="3300"/>
        </w:tabs>
        <w:ind w:left="3300" w:hanging="360"/>
      </w:pPr>
      <w:rPr>
        <w:rFonts w:ascii="Wingdings" w:hAnsi="Wingdings" w:hint="default"/>
      </w:rPr>
    </w:lvl>
    <w:lvl w:ilvl="3" w:tplc="04090001" w:tentative="1">
      <w:start w:val="1"/>
      <w:numFmt w:val="bullet"/>
      <w:lvlText w:val=""/>
      <w:lvlJc w:val="left"/>
      <w:pPr>
        <w:tabs>
          <w:tab w:val="num" w:pos="4020"/>
        </w:tabs>
        <w:ind w:left="4020" w:hanging="360"/>
      </w:pPr>
      <w:rPr>
        <w:rFonts w:ascii="Symbol" w:hAnsi="Symbol" w:hint="default"/>
      </w:rPr>
    </w:lvl>
    <w:lvl w:ilvl="4" w:tplc="04090003" w:tentative="1">
      <w:start w:val="1"/>
      <w:numFmt w:val="bullet"/>
      <w:lvlText w:val="o"/>
      <w:lvlJc w:val="left"/>
      <w:pPr>
        <w:tabs>
          <w:tab w:val="num" w:pos="4740"/>
        </w:tabs>
        <w:ind w:left="4740" w:hanging="360"/>
      </w:pPr>
      <w:rPr>
        <w:rFonts w:ascii="Courier New" w:hAnsi="Courier New" w:cs="Courier New" w:hint="default"/>
      </w:rPr>
    </w:lvl>
    <w:lvl w:ilvl="5" w:tplc="04090005" w:tentative="1">
      <w:start w:val="1"/>
      <w:numFmt w:val="bullet"/>
      <w:lvlText w:val=""/>
      <w:lvlJc w:val="left"/>
      <w:pPr>
        <w:tabs>
          <w:tab w:val="num" w:pos="5460"/>
        </w:tabs>
        <w:ind w:left="5460" w:hanging="360"/>
      </w:pPr>
      <w:rPr>
        <w:rFonts w:ascii="Wingdings" w:hAnsi="Wingdings" w:hint="default"/>
      </w:rPr>
    </w:lvl>
    <w:lvl w:ilvl="6" w:tplc="04090001" w:tentative="1">
      <w:start w:val="1"/>
      <w:numFmt w:val="bullet"/>
      <w:lvlText w:val=""/>
      <w:lvlJc w:val="left"/>
      <w:pPr>
        <w:tabs>
          <w:tab w:val="num" w:pos="6180"/>
        </w:tabs>
        <w:ind w:left="6180" w:hanging="360"/>
      </w:pPr>
      <w:rPr>
        <w:rFonts w:ascii="Symbol" w:hAnsi="Symbol" w:hint="default"/>
      </w:rPr>
    </w:lvl>
    <w:lvl w:ilvl="7" w:tplc="04090003" w:tentative="1">
      <w:start w:val="1"/>
      <w:numFmt w:val="bullet"/>
      <w:lvlText w:val="o"/>
      <w:lvlJc w:val="left"/>
      <w:pPr>
        <w:tabs>
          <w:tab w:val="num" w:pos="6900"/>
        </w:tabs>
        <w:ind w:left="6900" w:hanging="360"/>
      </w:pPr>
      <w:rPr>
        <w:rFonts w:ascii="Courier New" w:hAnsi="Courier New" w:cs="Courier New" w:hint="default"/>
      </w:rPr>
    </w:lvl>
    <w:lvl w:ilvl="8" w:tplc="04090005" w:tentative="1">
      <w:start w:val="1"/>
      <w:numFmt w:val="bullet"/>
      <w:lvlText w:val=""/>
      <w:lvlJc w:val="left"/>
      <w:pPr>
        <w:tabs>
          <w:tab w:val="num" w:pos="7620"/>
        </w:tabs>
        <w:ind w:left="7620" w:hanging="360"/>
      </w:pPr>
      <w:rPr>
        <w:rFonts w:ascii="Wingdings" w:hAnsi="Wingdings" w:hint="default"/>
      </w:rPr>
    </w:lvl>
  </w:abstractNum>
  <w:abstractNum w:abstractNumId="11">
    <w:nsid w:val="141C3778"/>
    <w:multiLevelType w:val="hybridMultilevel"/>
    <w:tmpl w:val="838C1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AD106B0"/>
    <w:multiLevelType w:val="hybridMultilevel"/>
    <w:tmpl w:val="1848CD74"/>
    <w:lvl w:ilvl="0" w:tplc="664A87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5641E55"/>
    <w:multiLevelType w:val="hybridMultilevel"/>
    <w:tmpl w:val="C62863AC"/>
    <w:lvl w:ilvl="0" w:tplc="04090005">
      <w:start w:val="1"/>
      <w:numFmt w:val="bullet"/>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4">
    <w:nsid w:val="28545E1A"/>
    <w:multiLevelType w:val="multilevel"/>
    <w:tmpl w:val="29724716"/>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nsid w:val="39C616AF"/>
    <w:multiLevelType w:val="hybridMultilevel"/>
    <w:tmpl w:val="8EFE4C02"/>
    <w:lvl w:ilvl="0" w:tplc="04090005">
      <w:start w:val="1"/>
      <w:numFmt w:val="bullet"/>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6">
    <w:nsid w:val="3ACA1EE4"/>
    <w:multiLevelType w:val="hybridMultilevel"/>
    <w:tmpl w:val="9D80DFFE"/>
    <w:lvl w:ilvl="0" w:tplc="04090005">
      <w:start w:val="1"/>
      <w:numFmt w:val="bullet"/>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7">
    <w:nsid w:val="3AFB6555"/>
    <w:multiLevelType w:val="hybridMultilevel"/>
    <w:tmpl w:val="75C45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0676734"/>
    <w:multiLevelType w:val="hybridMultilevel"/>
    <w:tmpl w:val="E9D65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12E4CEB"/>
    <w:multiLevelType w:val="hybridMultilevel"/>
    <w:tmpl w:val="3AB82BF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2A72A61"/>
    <w:multiLevelType w:val="hybridMultilevel"/>
    <w:tmpl w:val="1B3AFB6A"/>
    <w:lvl w:ilvl="0" w:tplc="04090005">
      <w:start w:val="1"/>
      <w:numFmt w:val="bullet"/>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1">
    <w:nsid w:val="5D75237E"/>
    <w:multiLevelType w:val="multilevel"/>
    <w:tmpl w:val="73F864B8"/>
    <w:lvl w:ilvl="0">
      <w:start w:val="1"/>
      <w:numFmt w:val="decimal"/>
      <w:lvlText w:val="%1"/>
      <w:lvlJc w:val="left"/>
      <w:pPr>
        <w:tabs>
          <w:tab w:val="num" w:pos="570"/>
        </w:tabs>
        <w:ind w:left="570" w:hanging="57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1080"/>
        </w:tabs>
        <w:ind w:left="1080" w:hanging="1080"/>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800"/>
        </w:tabs>
        <w:ind w:left="1800" w:hanging="1800"/>
      </w:pPr>
      <w:rPr>
        <w:rFonts w:hint="default"/>
      </w:rPr>
    </w:lvl>
    <w:lvl w:ilvl="5">
      <w:start w:val="1"/>
      <w:numFmt w:val="decimal"/>
      <w:lvlText w:val="%1.%2.%3.%4.%5.%6"/>
      <w:lvlJc w:val="left"/>
      <w:pPr>
        <w:tabs>
          <w:tab w:val="num" w:pos="2160"/>
        </w:tabs>
        <w:ind w:left="2160" w:hanging="2160"/>
      </w:pPr>
      <w:rPr>
        <w:rFonts w:hint="default"/>
      </w:rPr>
    </w:lvl>
    <w:lvl w:ilvl="6">
      <w:start w:val="1"/>
      <w:numFmt w:val="decimal"/>
      <w:lvlText w:val="%1.%2.%3.%4.%5.%6.%7"/>
      <w:lvlJc w:val="left"/>
      <w:pPr>
        <w:tabs>
          <w:tab w:val="num" w:pos="2520"/>
        </w:tabs>
        <w:ind w:left="2520" w:hanging="2520"/>
      </w:pPr>
      <w:rPr>
        <w:rFonts w:hint="default"/>
      </w:rPr>
    </w:lvl>
    <w:lvl w:ilvl="7">
      <w:start w:val="1"/>
      <w:numFmt w:val="decimal"/>
      <w:lvlText w:val="%1.%2.%3.%4.%5.%6.%7.%8"/>
      <w:lvlJc w:val="left"/>
      <w:pPr>
        <w:tabs>
          <w:tab w:val="num" w:pos="2880"/>
        </w:tabs>
        <w:ind w:left="2880" w:hanging="2880"/>
      </w:pPr>
      <w:rPr>
        <w:rFonts w:hint="default"/>
      </w:rPr>
    </w:lvl>
    <w:lvl w:ilvl="8">
      <w:start w:val="1"/>
      <w:numFmt w:val="decimal"/>
      <w:lvlText w:val="%1.%2.%3.%4.%5.%6.%7.%8.%9"/>
      <w:lvlJc w:val="left"/>
      <w:pPr>
        <w:tabs>
          <w:tab w:val="num" w:pos="2880"/>
        </w:tabs>
        <w:ind w:left="2880" w:hanging="2880"/>
      </w:pPr>
      <w:rPr>
        <w:rFonts w:hint="default"/>
      </w:rPr>
    </w:lvl>
  </w:abstractNum>
  <w:abstractNum w:abstractNumId="22">
    <w:nsid w:val="60FD2132"/>
    <w:multiLevelType w:val="multilevel"/>
    <w:tmpl w:val="73F864B8"/>
    <w:lvl w:ilvl="0">
      <w:start w:val="1"/>
      <w:numFmt w:val="decimal"/>
      <w:lvlText w:val="%1"/>
      <w:lvlJc w:val="left"/>
      <w:pPr>
        <w:tabs>
          <w:tab w:val="num" w:pos="570"/>
        </w:tabs>
        <w:ind w:left="570" w:hanging="57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1080"/>
        </w:tabs>
        <w:ind w:left="1080" w:hanging="1080"/>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800"/>
        </w:tabs>
        <w:ind w:left="1800" w:hanging="1800"/>
      </w:pPr>
      <w:rPr>
        <w:rFonts w:hint="default"/>
      </w:rPr>
    </w:lvl>
    <w:lvl w:ilvl="5">
      <w:start w:val="1"/>
      <w:numFmt w:val="decimal"/>
      <w:lvlText w:val="%1.%2.%3.%4.%5.%6"/>
      <w:lvlJc w:val="left"/>
      <w:pPr>
        <w:tabs>
          <w:tab w:val="num" w:pos="2160"/>
        </w:tabs>
        <w:ind w:left="2160" w:hanging="2160"/>
      </w:pPr>
      <w:rPr>
        <w:rFonts w:hint="default"/>
      </w:rPr>
    </w:lvl>
    <w:lvl w:ilvl="6">
      <w:start w:val="1"/>
      <w:numFmt w:val="decimal"/>
      <w:lvlText w:val="%1.%2.%3.%4.%5.%6.%7"/>
      <w:lvlJc w:val="left"/>
      <w:pPr>
        <w:tabs>
          <w:tab w:val="num" w:pos="2520"/>
        </w:tabs>
        <w:ind w:left="2520" w:hanging="2520"/>
      </w:pPr>
      <w:rPr>
        <w:rFonts w:hint="default"/>
      </w:rPr>
    </w:lvl>
    <w:lvl w:ilvl="7">
      <w:start w:val="1"/>
      <w:numFmt w:val="decimal"/>
      <w:lvlText w:val="%1.%2.%3.%4.%5.%6.%7.%8"/>
      <w:lvlJc w:val="left"/>
      <w:pPr>
        <w:tabs>
          <w:tab w:val="num" w:pos="2880"/>
        </w:tabs>
        <w:ind w:left="2880" w:hanging="2880"/>
      </w:pPr>
      <w:rPr>
        <w:rFonts w:hint="default"/>
      </w:rPr>
    </w:lvl>
    <w:lvl w:ilvl="8">
      <w:start w:val="1"/>
      <w:numFmt w:val="decimal"/>
      <w:lvlText w:val="%1.%2.%3.%4.%5.%6.%7.%8.%9"/>
      <w:lvlJc w:val="left"/>
      <w:pPr>
        <w:tabs>
          <w:tab w:val="num" w:pos="2880"/>
        </w:tabs>
        <w:ind w:left="2880" w:hanging="2880"/>
      </w:pPr>
      <w:rPr>
        <w:rFonts w:hint="default"/>
      </w:rPr>
    </w:lvl>
  </w:abstractNum>
  <w:abstractNum w:abstractNumId="23">
    <w:nsid w:val="6BC357AF"/>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4">
    <w:nsid w:val="72586B08"/>
    <w:multiLevelType w:val="hybridMultilevel"/>
    <w:tmpl w:val="08BC78E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7438678A"/>
    <w:multiLevelType w:val="hybridMultilevel"/>
    <w:tmpl w:val="DB6EB4F4"/>
    <w:lvl w:ilvl="0" w:tplc="04090005">
      <w:start w:val="1"/>
      <w:numFmt w:val="bullet"/>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num w:numId="1">
    <w:abstractNumId w:val="24"/>
  </w:num>
  <w:num w:numId="2">
    <w:abstractNumId w:val="25"/>
  </w:num>
  <w:num w:numId="3">
    <w:abstractNumId w:val="15"/>
  </w:num>
  <w:num w:numId="4">
    <w:abstractNumId w:val="20"/>
  </w:num>
  <w:num w:numId="5">
    <w:abstractNumId w:val="10"/>
  </w:num>
  <w:num w:numId="6">
    <w:abstractNumId w:val="13"/>
  </w:num>
  <w:num w:numId="7">
    <w:abstractNumId w:val="16"/>
  </w:num>
  <w:num w:numId="8">
    <w:abstractNumId w:val="22"/>
  </w:num>
  <w:num w:numId="9">
    <w:abstractNumId w:val="14"/>
  </w:num>
  <w:num w:numId="10">
    <w:abstractNumId w:val="21"/>
  </w:num>
  <w:num w:numId="11">
    <w:abstractNumId w:val="23"/>
  </w:num>
  <w:num w:numId="12">
    <w:abstractNumId w:val="9"/>
  </w:num>
  <w:num w:numId="13">
    <w:abstractNumId w:val="7"/>
  </w:num>
  <w:num w:numId="14">
    <w:abstractNumId w:val="6"/>
  </w:num>
  <w:num w:numId="15">
    <w:abstractNumId w:val="5"/>
  </w:num>
  <w:num w:numId="16">
    <w:abstractNumId w:val="4"/>
  </w:num>
  <w:num w:numId="17">
    <w:abstractNumId w:val="8"/>
  </w:num>
  <w:num w:numId="18">
    <w:abstractNumId w:val="3"/>
  </w:num>
  <w:num w:numId="19">
    <w:abstractNumId w:val="2"/>
  </w:num>
  <w:num w:numId="20">
    <w:abstractNumId w:val="1"/>
  </w:num>
  <w:num w:numId="21">
    <w:abstractNumId w:val="0"/>
  </w:num>
  <w:num w:numId="22">
    <w:abstractNumId w:val="17"/>
  </w:num>
  <w:num w:numId="23">
    <w:abstractNumId w:val="19"/>
  </w:num>
  <w:num w:numId="24">
    <w:abstractNumId w:val="18"/>
  </w:num>
  <w:num w:numId="25">
    <w:abstractNumId w:val="12"/>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proofState w:spelling="clean" w:grammar="clean"/>
  <w:attachedTemplate r:id="rId1"/>
  <w:stylePaneFormatFilter w:val="7F04" w:allStyles="0" w:customStyles="0" w:latentStyles="1" w:stylesInUse="0" w:headingStyles="0" w:numberingStyles="0" w:tableStyles="0" w:directFormattingOnRuns="1" w:directFormattingOnParagraphs="1" w:directFormattingOnNumbering="1" w:directFormattingOnTables="1" w:clearFormatting="1" w:top3HeadingStyles="1" w:visibleStyles="1" w:alternateStyleNames="0"/>
  <w:defaultTabStop w:val="720"/>
  <w:drawingGridHorizontalSpacing w:val="100"/>
  <w:displayHorizontalDrawingGridEvery w:val="0"/>
  <w:displayVerticalDrawingGridEvery w:val="0"/>
  <w:noPunctuationKerning/>
  <w:characterSpacingControl w:val="doNotCompress"/>
  <w:savePreviewPicture/>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7E3F"/>
    <w:rsid w:val="000076AF"/>
    <w:rsid w:val="00022E60"/>
    <w:rsid w:val="0003120C"/>
    <w:rsid w:val="00032F69"/>
    <w:rsid w:val="00041019"/>
    <w:rsid w:val="00057A62"/>
    <w:rsid w:val="00060B60"/>
    <w:rsid w:val="00061847"/>
    <w:rsid w:val="000657AB"/>
    <w:rsid w:val="00081316"/>
    <w:rsid w:val="00092A5D"/>
    <w:rsid w:val="0009627A"/>
    <w:rsid w:val="000A04A7"/>
    <w:rsid w:val="000A55CE"/>
    <w:rsid w:val="000C08DD"/>
    <w:rsid w:val="000C25B1"/>
    <w:rsid w:val="000C3534"/>
    <w:rsid w:val="000D0746"/>
    <w:rsid w:val="000E4AEA"/>
    <w:rsid w:val="000F1B5F"/>
    <w:rsid w:val="00101B71"/>
    <w:rsid w:val="00103966"/>
    <w:rsid w:val="00106BB1"/>
    <w:rsid w:val="00135B17"/>
    <w:rsid w:val="00140881"/>
    <w:rsid w:val="001433D6"/>
    <w:rsid w:val="00143B45"/>
    <w:rsid w:val="00147176"/>
    <w:rsid w:val="001726BA"/>
    <w:rsid w:val="00177DC5"/>
    <w:rsid w:val="0018354F"/>
    <w:rsid w:val="00186425"/>
    <w:rsid w:val="001A717A"/>
    <w:rsid w:val="001D49EC"/>
    <w:rsid w:val="001F5CD6"/>
    <w:rsid w:val="001F6EB9"/>
    <w:rsid w:val="00210E48"/>
    <w:rsid w:val="002121C4"/>
    <w:rsid w:val="002331DF"/>
    <w:rsid w:val="00235B6F"/>
    <w:rsid w:val="002375A0"/>
    <w:rsid w:val="00242CD1"/>
    <w:rsid w:val="0024400E"/>
    <w:rsid w:val="00261A92"/>
    <w:rsid w:val="0026443C"/>
    <w:rsid w:val="00267D39"/>
    <w:rsid w:val="0029458C"/>
    <w:rsid w:val="002B280A"/>
    <w:rsid w:val="002B2B76"/>
    <w:rsid w:val="002B3592"/>
    <w:rsid w:val="002B5167"/>
    <w:rsid w:val="002F1F06"/>
    <w:rsid w:val="002F3444"/>
    <w:rsid w:val="003045C6"/>
    <w:rsid w:val="0031082C"/>
    <w:rsid w:val="003135EE"/>
    <w:rsid w:val="00326283"/>
    <w:rsid w:val="0032747A"/>
    <w:rsid w:val="00327E6F"/>
    <w:rsid w:val="003356A4"/>
    <w:rsid w:val="003371EC"/>
    <w:rsid w:val="00345FA6"/>
    <w:rsid w:val="00366644"/>
    <w:rsid w:val="00366C35"/>
    <w:rsid w:val="00375BFD"/>
    <w:rsid w:val="0038157A"/>
    <w:rsid w:val="0038262C"/>
    <w:rsid w:val="00386474"/>
    <w:rsid w:val="0039014B"/>
    <w:rsid w:val="003A0FDA"/>
    <w:rsid w:val="003A3B28"/>
    <w:rsid w:val="003B2F3B"/>
    <w:rsid w:val="003B75A3"/>
    <w:rsid w:val="003E5CFA"/>
    <w:rsid w:val="003E61C6"/>
    <w:rsid w:val="003F1B66"/>
    <w:rsid w:val="003F4910"/>
    <w:rsid w:val="004058BC"/>
    <w:rsid w:val="004244DC"/>
    <w:rsid w:val="00431112"/>
    <w:rsid w:val="00432D23"/>
    <w:rsid w:val="00432E47"/>
    <w:rsid w:val="00435955"/>
    <w:rsid w:val="00454021"/>
    <w:rsid w:val="00490058"/>
    <w:rsid w:val="00496AD2"/>
    <w:rsid w:val="00497612"/>
    <w:rsid w:val="004C1652"/>
    <w:rsid w:val="004C1DD0"/>
    <w:rsid w:val="004E6F44"/>
    <w:rsid w:val="004F5ABF"/>
    <w:rsid w:val="0052138B"/>
    <w:rsid w:val="005269B0"/>
    <w:rsid w:val="0053200B"/>
    <w:rsid w:val="00534009"/>
    <w:rsid w:val="005446BC"/>
    <w:rsid w:val="00547BC9"/>
    <w:rsid w:val="00556678"/>
    <w:rsid w:val="00573A19"/>
    <w:rsid w:val="005933B3"/>
    <w:rsid w:val="005B3757"/>
    <w:rsid w:val="005B415C"/>
    <w:rsid w:val="005C3EEE"/>
    <w:rsid w:val="005D6D72"/>
    <w:rsid w:val="005F200B"/>
    <w:rsid w:val="00604368"/>
    <w:rsid w:val="006046D0"/>
    <w:rsid w:val="00606C39"/>
    <w:rsid w:val="00611CA8"/>
    <w:rsid w:val="00612F8C"/>
    <w:rsid w:val="0062308F"/>
    <w:rsid w:val="006356E2"/>
    <w:rsid w:val="0063794D"/>
    <w:rsid w:val="00646C54"/>
    <w:rsid w:val="006553A7"/>
    <w:rsid w:val="006613A1"/>
    <w:rsid w:val="0067113C"/>
    <w:rsid w:val="006760EA"/>
    <w:rsid w:val="006902A8"/>
    <w:rsid w:val="006A15C9"/>
    <w:rsid w:val="006B43CB"/>
    <w:rsid w:val="006C1F58"/>
    <w:rsid w:val="006C72BC"/>
    <w:rsid w:val="006D20D0"/>
    <w:rsid w:val="006E2F2C"/>
    <w:rsid w:val="006F48EE"/>
    <w:rsid w:val="006F506B"/>
    <w:rsid w:val="006F5F2D"/>
    <w:rsid w:val="007075DD"/>
    <w:rsid w:val="00716F39"/>
    <w:rsid w:val="00727FF4"/>
    <w:rsid w:val="007309BF"/>
    <w:rsid w:val="00743A5D"/>
    <w:rsid w:val="00760386"/>
    <w:rsid w:val="00770552"/>
    <w:rsid w:val="00772309"/>
    <w:rsid w:val="007901D8"/>
    <w:rsid w:val="007A258D"/>
    <w:rsid w:val="007B4FEB"/>
    <w:rsid w:val="007B7611"/>
    <w:rsid w:val="007D7337"/>
    <w:rsid w:val="007E4268"/>
    <w:rsid w:val="007E64D1"/>
    <w:rsid w:val="007E74C7"/>
    <w:rsid w:val="007F22E2"/>
    <w:rsid w:val="00806A3B"/>
    <w:rsid w:val="00807789"/>
    <w:rsid w:val="00817308"/>
    <w:rsid w:val="00817E3F"/>
    <w:rsid w:val="008254FF"/>
    <w:rsid w:val="00826C52"/>
    <w:rsid w:val="0084560B"/>
    <w:rsid w:val="00857E22"/>
    <w:rsid w:val="0086425A"/>
    <w:rsid w:val="008700D8"/>
    <w:rsid w:val="008879B9"/>
    <w:rsid w:val="008940B6"/>
    <w:rsid w:val="008A1667"/>
    <w:rsid w:val="008B0AE5"/>
    <w:rsid w:val="008B1F83"/>
    <w:rsid w:val="008C0725"/>
    <w:rsid w:val="008C18CD"/>
    <w:rsid w:val="008C7443"/>
    <w:rsid w:val="008D0DD3"/>
    <w:rsid w:val="008D3C07"/>
    <w:rsid w:val="008E6801"/>
    <w:rsid w:val="00900BE1"/>
    <w:rsid w:val="00904ACB"/>
    <w:rsid w:val="00917B22"/>
    <w:rsid w:val="00931FE3"/>
    <w:rsid w:val="00977FC5"/>
    <w:rsid w:val="00987C47"/>
    <w:rsid w:val="009A077E"/>
    <w:rsid w:val="009A3836"/>
    <w:rsid w:val="009A4E68"/>
    <w:rsid w:val="009B1DAA"/>
    <w:rsid w:val="009C0D77"/>
    <w:rsid w:val="009E46EA"/>
    <w:rsid w:val="00A06C3B"/>
    <w:rsid w:val="00A142CC"/>
    <w:rsid w:val="00A2720F"/>
    <w:rsid w:val="00A27C19"/>
    <w:rsid w:val="00A30F81"/>
    <w:rsid w:val="00A40AF9"/>
    <w:rsid w:val="00A71622"/>
    <w:rsid w:val="00A730C8"/>
    <w:rsid w:val="00A73FDC"/>
    <w:rsid w:val="00A7704A"/>
    <w:rsid w:val="00A82ABF"/>
    <w:rsid w:val="00A84807"/>
    <w:rsid w:val="00AA276A"/>
    <w:rsid w:val="00AC1D16"/>
    <w:rsid w:val="00AC3A60"/>
    <w:rsid w:val="00AD5E51"/>
    <w:rsid w:val="00AE0C04"/>
    <w:rsid w:val="00B13F68"/>
    <w:rsid w:val="00B3584A"/>
    <w:rsid w:val="00B47777"/>
    <w:rsid w:val="00B60CF6"/>
    <w:rsid w:val="00BA2569"/>
    <w:rsid w:val="00BA3FDE"/>
    <w:rsid w:val="00BA7B9D"/>
    <w:rsid w:val="00BC366E"/>
    <w:rsid w:val="00BD08EE"/>
    <w:rsid w:val="00BD2550"/>
    <w:rsid w:val="00BD3113"/>
    <w:rsid w:val="00BE0F2F"/>
    <w:rsid w:val="00BE203C"/>
    <w:rsid w:val="00BE5696"/>
    <w:rsid w:val="00C1693E"/>
    <w:rsid w:val="00C20DBC"/>
    <w:rsid w:val="00C22DAD"/>
    <w:rsid w:val="00C3264B"/>
    <w:rsid w:val="00C342F1"/>
    <w:rsid w:val="00C424C1"/>
    <w:rsid w:val="00C51725"/>
    <w:rsid w:val="00C53763"/>
    <w:rsid w:val="00C56339"/>
    <w:rsid w:val="00C952C0"/>
    <w:rsid w:val="00CA55AA"/>
    <w:rsid w:val="00CA6EC3"/>
    <w:rsid w:val="00CB0972"/>
    <w:rsid w:val="00CC64BA"/>
    <w:rsid w:val="00CE1B8C"/>
    <w:rsid w:val="00CE1E3A"/>
    <w:rsid w:val="00D02689"/>
    <w:rsid w:val="00D107BA"/>
    <w:rsid w:val="00D20630"/>
    <w:rsid w:val="00D27698"/>
    <w:rsid w:val="00D31F8C"/>
    <w:rsid w:val="00D339FE"/>
    <w:rsid w:val="00D83D47"/>
    <w:rsid w:val="00DA0A78"/>
    <w:rsid w:val="00DA2325"/>
    <w:rsid w:val="00DB0BD9"/>
    <w:rsid w:val="00DB6AAB"/>
    <w:rsid w:val="00DC130F"/>
    <w:rsid w:val="00DD6052"/>
    <w:rsid w:val="00DE2945"/>
    <w:rsid w:val="00DE2BA8"/>
    <w:rsid w:val="00DE7EDA"/>
    <w:rsid w:val="00E079EC"/>
    <w:rsid w:val="00E304D9"/>
    <w:rsid w:val="00E309B2"/>
    <w:rsid w:val="00E364DB"/>
    <w:rsid w:val="00E477E0"/>
    <w:rsid w:val="00E65DAD"/>
    <w:rsid w:val="00E701EC"/>
    <w:rsid w:val="00E70643"/>
    <w:rsid w:val="00E73339"/>
    <w:rsid w:val="00E73DF8"/>
    <w:rsid w:val="00EA43FD"/>
    <w:rsid w:val="00EB0305"/>
    <w:rsid w:val="00EC06F4"/>
    <w:rsid w:val="00ED01AC"/>
    <w:rsid w:val="00ED301A"/>
    <w:rsid w:val="00ED5651"/>
    <w:rsid w:val="00ED5847"/>
    <w:rsid w:val="00ED5E1E"/>
    <w:rsid w:val="00EF21C9"/>
    <w:rsid w:val="00F012E8"/>
    <w:rsid w:val="00F03827"/>
    <w:rsid w:val="00F14C94"/>
    <w:rsid w:val="00F23996"/>
    <w:rsid w:val="00F25E30"/>
    <w:rsid w:val="00F26490"/>
    <w:rsid w:val="00F42B68"/>
    <w:rsid w:val="00F47715"/>
    <w:rsid w:val="00F52045"/>
    <w:rsid w:val="00F54B4E"/>
    <w:rsid w:val="00F60D88"/>
    <w:rsid w:val="00F8652B"/>
    <w:rsid w:val="00F971FB"/>
    <w:rsid w:val="00FC1BCC"/>
    <w:rsid w:val="00FC1EC1"/>
    <w:rsid w:val="00FC78C1"/>
    <w:rsid w:val="00FD2235"/>
    <w:rsid w:val="00FD5597"/>
    <w:rsid w:val="00FD56A8"/>
    <w:rsid w:val="00FE2A0F"/>
    <w:rsid w:val="00FF35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520E7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w:hAnsi="Times"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header" w:qFormat="1"/>
    <w:lsdException w:name="footer"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qFormat="1"/>
    <w:lsdException w:name="Emphasis" w:semiHidden="1" w:unhideWhenUsed="1" w:qFormat="1"/>
    <w:lsdException w:name="Document Map" w:semiHidden="1" w:unhideWhenUsed="1"/>
    <w:lsdException w:name="Plain Text" w:semiHidden="1" w:unhideWhenUsed="1"/>
    <w:lsdException w:name="E-mail Signature"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Placeholder Text" w:semiHidden="1" w:uiPriority="99"/>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atentStyles>
  <w:style w:type="paragraph" w:default="1" w:styleId="Normal">
    <w:name w:val="Normal"/>
    <w:autoRedefine/>
    <w:qFormat/>
    <w:rsid w:val="00022E60"/>
    <w:pPr>
      <w:spacing w:after="200"/>
    </w:pPr>
    <w:rPr>
      <w:rFonts w:asciiTheme="minorHAnsi" w:hAnsiTheme="minorHAnsi"/>
    </w:rPr>
  </w:style>
  <w:style w:type="paragraph" w:styleId="Heading1">
    <w:name w:val="heading 1"/>
    <w:basedOn w:val="Normal"/>
    <w:next w:val="Normal"/>
    <w:qFormat/>
    <w:rsid w:val="00D83D47"/>
    <w:pPr>
      <w:keepNext/>
      <w:pBdr>
        <w:top w:val="single" w:sz="4" w:space="1" w:color="5F497A" w:themeColor="accent4" w:themeShade="BF"/>
      </w:pBdr>
      <w:spacing w:before="300" w:after="120"/>
      <w:ind w:left="-360"/>
      <w:outlineLvl w:val="0"/>
    </w:pPr>
    <w:rPr>
      <w:rFonts w:asciiTheme="majorHAnsi" w:hAnsiTheme="majorHAnsi"/>
      <w:b/>
      <w:sz w:val="24"/>
    </w:rPr>
  </w:style>
  <w:style w:type="paragraph" w:styleId="Heading2">
    <w:name w:val="heading 2"/>
    <w:basedOn w:val="Normal"/>
    <w:next w:val="Normal"/>
    <w:autoRedefine/>
    <w:qFormat/>
    <w:rsid w:val="00D83D47"/>
    <w:pPr>
      <w:keepNext/>
      <w:spacing w:before="40" w:after="40"/>
      <w:jc w:val="center"/>
      <w:outlineLvl w:val="1"/>
    </w:pPr>
    <w:rPr>
      <w:rFonts w:asciiTheme="majorHAnsi" w:eastAsia="Times New Roman" w:hAnsiTheme="majorHAnsi"/>
      <w:color w:val="FFFFFF" w:themeColor="background1"/>
      <w:sz w:val="22"/>
    </w:rPr>
  </w:style>
  <w:style w:type="paragraph" w:styleId="Heading3">
    <w:name w:val="heading 3"/>
    <w:basedOn w:val="Normal"/>
    <w:next w:val="Normal"/>
    <w:semiHidden/>
    <w:unhideWhenUsed/>
    <w:rsid w:val="00547BC9"/>
    <w:pPr>
      <w:keepNext/>
      <w:jc w:val="right"/>
      <w:outlineLvl w:val="2"/>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qFormat/>
    <w:rsid w:val="00D83D47"/>
    <w:pPr>
      <w:spacing w:after="400"/>
      <w:ind w:left="-360"/>
    </w:pPr>
    <w:rPr>
      <w:rFonts w:asciiTheme="majorHAnsi" w:hAnsiTheme="majorHAnsi"/>
      <w:b/>
      <w:sz w:val="26"/>
    </w:rPr>
  </w:style>
  <w:style w:type="paragraph" w:styleId="Footer">
    <w:name w:val="footer"/>
    <w:basedOn w:val="Normal"/>
    <w:qFormat/>
    <w:rsid w:val="00AA276A"/>
    <w:pPr>
      <w:pBdr>
        <w:top w:val="single" w:sz="4" w:space="1" w:color="5F497A" w:themeColor="accent4" w:themeShade="BF"/>
      </w:pBdr>
      <w:tabs>
        <w:tab w:val="right" w:pos="9000"/>
      </w:tabs>
      <w:ind w:left="-360"/>
    </w:pPr>
  </w:style>
  <w:style w:type="character" w:styleId="PlaceholderText">
    <w:name w:val="Placeholder Text"/>
    <w:basedOn w:val="DefaultParagraphFont"/>
    <w:uiPriority w:val="99"/>
    <w:semiHidden/>
    <w:rsid w:val="00135B17"/>
    <w:rPr>
      <w:color w:val="808080"/>
    </w:rPr>
  </w:style>
  <w:style w:type="table" w:styleId="TableGrid">
    <w:name w:val="Table Grid"/>
    <w:basedOn w:val="TableNormal"/>
    <w:rsid w:val="00547BC9"/>
    <w:rPr>
      <w:rFonts w:ascii="Times New Roman" w:eastAsia="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semiHidden/>
    <w:rsid w:val="003E5CFA"/>
    <w:rPr>
      <w:sz w:val="16"/>
      <w:szCs w:val="16"/>
    </w:rPr>
  </w:style>
  <w:style w:type="paragraph" w:styleId="CommentText">
    <w:name w:val="annotation text"/>
    <w:basedOn w:val="Normal"/>
    <w:link w:val="CommentTextChar"/>
    <w:semiHidden/>
    <w:rsid w:val="003E5CFA"/>
  </w:style>
  <w:style w:type="paragraph" w:styleId="CommentSubject">
    <w:name w:val="annotation subject"/>
    <w:basedOn w:val="CommentText"/>
    <w:next w:val="CommentText"/>
    <w:semiHidden/>
    <w:rsid w:val="003E5CFA"/>
    <w:rPr>
      <w:b/>
      <w:bCs/>
    </w:rPr>
  </w:style>
  <w:style w:type="paragraph" w:styleId="BalloonText">
    <w:name w:val="Balloon Text"/>
    <w:basedOn w:val="Normal"/>
    <w:semiHidden/>
    <w:unhideWhenUsed/>
    <w:rsid w:val="003E5CFA"/>
    <w:rPr>
      <w:rFonts w:ascii="Tahoma" w:hAnsi="Tahoma" w:cs="Tahoma"/>
      <w:sz w:val="16"/>
      <w:szCs w:val="16"/>
    </w:rPr>
  </w:style>
  <w:style w:type="paragraph" w:customStyle="1" w:styleId="Logo">
    <w:name w:val="Logo"/>
    <w:basedOn w:val="Normal"/>
    <w:autoRedefine/>
    <w:unhideWhenUsed/>
    <w:qFormat/>
    <w:rsid w:val="004C1652"/>
    <w:pPr>
      <w:jc w:val="right"/>
    </w:pPr>
    <w:rPr>
      <w:noProof/>
    </w:rPr>
  </w:style>
  <w:style w:type="paragraph" w:styleId="Title">
    <w:name w:val="Title"/>
    <w:basedOn w:val="Normal"/>
    <w:next w:val="Normal"/>
    <w:link w:val="TitleChar"/>
    <w:qFormat/>
    <w:rsid w:val="00AA276A"/>
    <w:pPr>
      <w:keepNext/>
      <w:pBdr>
        <w:top w:val="single" w:sz="4" w:space="1" w:color="5F497A" w:themeColor="accent4" w:themeShade="BF"/>
      </w:pBdr>
      <w:spacing w:before="300" w:after="120"/>
      <w:jc w:val="right"/>
      <w:outlineLvl w:val="0"/>
    </w:pPr>
    <w:rPr>
      <w:rFonts w:asciiTheme="majorHAnsi" w:eastAsia="Times New Roman" w:hAnsiTheme="majorHAnsi"/>
      <w:b/>
      <w:bCs/>
      <w:color w:val="5F497A" w:themeColor="accent4" w:themeShade="BF"/>
      <w:sz w:val="52"/>
    </w:rPr>
  </w:style>
  <w:style w:type="character" w:customStyle="1" w:styleId="TitleChar">
    <w:name w:val="Title Char"/>
    <w:basedOn w:val="DefaultParagraphFont"/>
    <w:link w:val="Title"/>
    <w:rsid w:val="00AA276A"/>
    <w:rPr>
      <w:rFonts w:asciiTheme="majorHAnsi" w:eastAsia="Times New Roman" w:hAnsiTheme="majorHAnsi"/>
      <w:b/>
      <w:bCs/>
      <w:color w:val="5F497A" w:themeColor="accent4" w:themeShade="BF"/>
      <w:sz w:val="52"/>
    </w:rPr>
  </w:style>
  <w:style w:type="paragraph" w:customStyle="1" w:styleId="CompanyName">
    <w:name w:val="Company Name"/>
    <w:basedOn w:val="Normal"/>
    <w:autoRedefine/>
    <w:qFormat/>
    <w:rsid w:val="00135B17"/>
    <w:pPr>
      <w:spacing w:before="2000" w:after="80"/>
      <w:jc w:val="right"/>
    </w:pPr>
    <w:rPr>
      <w:sz w:val="36"/>
    </w:rPr>
  </w:style>
  <w:style w:type="paragraph" w:styleId="Subtitle">
    <w:name w:val="Subtitle"/>
    <w:basedOn w:val="Normal"/>
    <w:next w:val="Normal"/>
    <w:link w:val="SubtitleChar"/>
    <w:qFormat/>
    <w:rsid w:val="00D83D47"/>
    <w:pPr>
      <w:keepNext/>
      <w:spacing w:before="800"/>
      <w:contextualSpacing/>
      <w:jc w:val="right"/>
      <w:outlineLvl w:val="0"/>
    </w:pPr>
    <w:rPr>
      <w:rFonts w:eastAsia="Times New Roman"/>
      <w:color w:val="7F7F7F" w:themeColor="text1" w:themeTint="80"/>
      <w:sz w:val="24"/>
    </w:rPr>
  </w:style>
  <w:style w:type="character" w:customStyle="1" w:styleId="SubtitleChar">
    <w:name w:val="Subtitle Char"/>
    <w:basedOn w:val="DefaultParagraphFont"/>
    <w:link w:val="Subtitle"/>
    <w:rsid w:val="00D83D47"/>
    <w:rPr>
      <w:rFonts w:asciiTheme="minorHAnsi" w:eastAsia="Times New Roman" w:hAnsiTheme="minorHAnsi"/>
      <w:color w:val="7F7F7F" w:themeColor="text1" w:themeTint="80"/>
      <w:sz w:val="24"/>
    </w:rPr>
  </w:style>
  <w:style w:type="paragraph" w:customStyle="1" w:styleId="Presentedby">
    <w:name w:val="Presented by"/>
    <w:basedOn w:val="Subtitle"/>
    <w:autoRedefine/>
    <w:qFormat/>
    <w:rsid w:val="00135B17"/>
    <w:rPr>
      <w:szCs w:val="24"/>
    </w:rPr>
  </w:style>
  <w:style w:type="paragraph" w:styleId="ListParagraph">
    <w:name w:val="List Paragraph"/>
    <w:basedOn w:val="Normal"/>
    <w:uiPriority w:val="34"/>
    <w:unhideWhenUsed/>
    <w:qFormat/>
    <w:rsid w:val="009E46EA"/>
    <w:pPr>
      <w:ind w:left="720"/>
      <w:contextualSpacing/>
    </w:pPr>
  </w:style>
  <w:style w:type="character" w:styleId="Hyperlink">
    <w:name w:val="Hyperlink"/>
    <w:basedOn w:val="DefaultParagraphFont"/>
    <w:unhideWhenUsed/>
    <w:rsid w:val="00057A62"/>
    <w:rPr>
      <w:color w:val="0000FF" w:themeColor="hyperlink"/>
      <w:u w:val="single"/>
    </w:rPr>
  </w:style>
  <w:style w:type="paragraph" w:styleId="Caption">
    <w:name w:val="caption"/>
    <w:basedOn w:val="Normal"/>
    <w:next w:val="Normal"/>
    <w:unhideWhenUsed/>
    <w:qFormat/>
    <w:rsid w:val="00081316"/>
    <w:rPr>
      <w:b/>
      <w:bCs/>
      <w:color w:val="4F81BD" w:themeColor="accent1"/>
      <w:sz w:val="18"/>
      <w:szCs w:val="18"/>
    </w:rPr>
  </w:style>
  <w:style w:type="table" w:styleId="TableClassic3">
    <w:name w:val="Table Classic 3"/>
    <w:basedOn w:val="TableNormal"/>
    <w:rsid w:val="00ED301A"/>
    <w:pPr>
      <w:spacing w:after="200"/>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cBorders>
        <w:shd w:val="solid" w:color="000080" w:fill="FFFFFF"/>
      </w:tcPr>
    </w:tblStylePr>
    <w:tblStylePr w:type="lastRow">
      <w:rPr>
        <w:color w:val="000080"/>
      </w:rPr>
      <w:tblPr/>
      <w:tcPr>
        <w:tcBorders>
          <w:top w:val="single" w:sz="12" w:space="0" w:color="000000"/>
        </w:tcBorders>
        <w:shd w:val="solid" w:color="FFFFFF" w:fill="FFFFFF"/>
      </w:tcPr>
    </w:tblStylePr>
    <w:tblStylePr w:type="firstCol">
      <w:rPr>
        <w:b/>
        <w:bCs/>
        <w:color w:val="000000"/>
      </w:rPr>
    </w:tblStylePr>
  </w:style>
  <w:style w:type="table" w:styleId="TableGrid8">
    <w:name w:val="Table Grid 8"/>
    <w:basedOn w:val="TableNormal"/>
    <w:rsid w:val="00ED301A"/>
    <w:pPr>
      <w:spacing w:after="200"/>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shd w:val="solid" w:color="000080" w:fill="FFFFFF"/>
      </w:tcPr>
    </w:tblStylePr>
    <w:tblStylePr w:type="lastRow">
      <w:rPr>
        <w:b/>
        <w:bCs/>
        <w:color w:val="auto"/>
      </w:rPr>
    </w:tblStylePr>
    <w:tblStylePr w:type="lastCol">
      <w:rPr>
        <w:b/>
        <w:bCs/>
        <w:color w:val="auto"/>
      </w:rPr>
    </w:tblStylePr>
  </w:style>
  <w:style w:type="paragraph" w:styleId="DocumentMap">
    <w:name w:val="Document Map"/>
    <w:basedOn w:val="Normal"/>
    <w:link w:val="DocumentMapChar"/>
    <w:semiHidden/>
    <w:unhideWhenUsed/>
    <w:rsid w:val="00817308"/>
    <w:pPr>
      <w:spacing w:after="0"/>
    </w:pPr>
    <w:rPr>
      <w:rFonts w:ascii="Lucida Grande" w:hAnsi="Lucida Grande"/>
      <w:sz w:val="24"/>
      <w:szCs w:val="24"/>
    </w:rPr>
  </w:style>
  <w:style w:type="character" w:customStyle="1" w:styleId="DocumentMapChar">
    <w:name w:val="Document Map Char"/>
    <w:basedOn w:val="DefaultParagraphFont"/>
    <w:link w:val="DocumentMap"/>
    <w:semiHidden/>
    <w:rsid w:val="00817308"/>
    <w:rPr>
      <w:rFonts w:ascii="Lucida Grande" w:hAnsi="Lucida Grande"/>
      <w:sz w:val="24"/>
      <w:szCs w:val="24"/>
    </w:rPr>
  </w:style>
  <w:style w:type="character" w:customStyle="1" w:styleId="CommentTextChar">
    <w:name w:val="Comment Text Char"/>
    <w:basedOn w:val="DefaultParagraphFont"/>
    <w:link w:val="CommentText"/>
    <w:semiHidden/>
    <w:rsid w:val="00BA3FDE"/>
    <w:rPr>
      <w:rFonts w:asciiTheme="minorHAnsi" w:hAnsiTheme="minorHAnsi"/>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w:hAnsi="Times"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header" w:qFormat="1"/>
    <w:lsdException w:name="footer"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qFormat="1"/>
    <w:lsdException w:name="Emphasis" w:semiHidden="1" w:unhideWhenUsed="1" w:qFormat="1"/>
    <w:lsdException w:name="Document Map" w:semiHidden="1" w:unhideWhenUsed="1"/>
    <w:lsdException w:name="Plain Text" w:semiHidden="1" w:unhideWhenUsed="1"/>
    <w:lsdException w:name="E-mail Signature"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Placeholder Text" w:semiHidden="1" w:uiPriority="99"/>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atentStyles>
  <w:style w:type="paragraph" w:default="1" w:styleId="Normal">
    <w:name w:val="Normal"/>
    <w:autoRedefine/>
    <w:qFormat/>
    <w:rsid w:val="00022E60"/>
    <w:pPr>
      <w:spacing w:after="200"/>
    </w:pPr>
    <w:rPr>
      <w:rFonts w:asciiTheme="minorHAnsi" w:hAnsiTheme="minorHAnsi"/>
    </w:rPr>
  </w:style>
  <w:style w:type="paragraph" w:styleId="Heading1">
    <w:name w:val="heading 1"/>
    <w:basedOn w:val="Normal"/>
    <w:next w:val="Normal"/>
    <w:qFormat/>
    <w:rsid w:val="00D83D47"/>
    <w:pPr>
      <w:keepNext/>
      <w:pBdr>
        <w:top w:val="single" w:sz="4" w:space="1" w:color="5F497A" w:themeColor="accent4" w:themeShade="BF"/>
      </w:pBdr>
      <w:spacing w:before="300" w:after="120"/>
      <w:ind w:left="-360"/>
      <w:outlineLvl w:val="0"/>
    </w:pPr>
    <w:rPr>
      <w:rFonts w:asciiTheme="majorHAnsi" w:hAnsiTheme="majorHAnsi"/>
      <w:b/>
      <w:sz w:val="24"/>
    </w:rPr>
  </w:style>
  <w:style w:type="paragraph" w:styleId="Heading2">
    <w:name w:val="heading 2"/>
    <w:basedOn w:val="Normal"/>
    <w:next w:val="Normal"/>
    <w:autoRedefine/>
    <w:qFormat/>
    <w:rsid w:val="00D83D47"/>
    <w:pPr>
      <w:keepNext/>
      <w:spacing w:before="40" w:after="40"/>
      <w:jc w:val="center"/>
      <w:outlineLvl w:val="1"/>
    </w:pPr>
    <w:rPr>
      <w:rFonts w:asciiTheme="majorHAnsi" w:eastAsia="Times New Roman" w:hAnsiTheme="majorHAnsi"/>
      <w:color w:val="FFFFFF" w:themeColor="background1"/>
      <w:sz w:val="22"/>
    </w:rPr>
  </w:style>
  <w:style w:type="paragraph" w:styleId="Heading3">
    <w:name w:val="heading 3"/>
    <w:basedOn w:val="Normal"/>
    <w:next w:val="Normal"/>
    <w:semiHidden/>
    <w:unhideWhenUsed/>
    <w:rsid w:val="00547BC9"/>
    <w:pPr>
      <w:keepNext/>
      <w:jc w:val="right"/>
      <w:outlineLvl w:val="2"/>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qFormat/>
    <w:rsid w:val="00D83D47"/>
    <w:pPr>
      <w:spacing w:after="400"/>
      <w:ind w:left="-360"/>
    </w:pPr>
    <w:rPr>
      <w:rFonts w:asciiTheme="majorHAnsi" w:hAnsiTheme="majorHAnsi"/>
      <w:b/>
      <w:sz w:val="26"/>
    </w:rPr>
  </w:style>
  <w:style w:type="paragraph" w:styleId="Footer">
    <w:name w:val="footer"/>
    <w:basedOn w:val="Normal"/>
    <w:qFormat/>
    <w:rsid w:val="00AA276A"/>
    <w:pPr>
      <w:pBdr>
        <w:top w:val="single" w:sz="4" w:space="1" w:color="5F497A" w:themeColor="accent4" w:themeShade="BF"/>
      </w:pBdr>
      <w:tabs>
        <w:tab w:val="right" w:pos="9000"/>
      </w:tabs>
      <w:ind w:left="-360"/>
    </w:pPr>
  </w:style>
  <w:style w:type="character" w:styleId="PlaceholderText">
    <w:name w:val="Placeholder Text"/>
    <w:basedOn w:val="DefaultParagraphFont"/>
    <w:uiPriority w:val="99"/>
    <w:semiHidden/>
    <w:rsid w:val="00135B17"/>
    <w:rPr>
      <w:color w:val="808080"/>
    </w:rPr>
  </w:style>
  <w:style w:type="table" w:styleId="TableGrid">
    <w:name w:val="Table Grid"/>
    <w:basedOn w:val="TableNormal"/>
    <w:rsid w:val="00547BC9"/>
    <w:rPr>
      <w:rFonts w:ascii="Times New Roman" w:eastAsia="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semiHidden/>
    <w:rsid w:val="003E5CFA"/>
    <w:rPr>
      <w:sz w:val="16"/>
      <w:szCs w:val="16"/>
    </w:rPr>
  </w:style>
  <w:style w:type="paragraph" w:styleId="CommentText">
    <w:name w:val="annotation text"/>
    <w:basedOn w:val="Normal"/>
    <w:link w:val="CommentTextChar"/>
    <w:semiHidden/>
    <w:rsid w:val="003E5CFA"/>
  </w:style>
  <w:style w:type="paragraph" w:styleId="CommentSubject">
    <w:name w:val="annotation subject"/>
    <w:basedOn w:val="CommentText"/>
    <w:next w:val="CommentText"/>
    <w:semiHidden/>
    <w:rsid w:val="003E5CFA"/>
    <w:rPr>
      <w:b/>
      <w:bCs/>
    </w:rPr>
  </w:style>
  <w:style w:type="paragraph" w:styleId="BalloonText">
    <w:name w:val="Balloon Text"/>
    <w:basedOn w:val="Normal"/>
    <w:semiHidden/>
    <w:unhideWhenUsed/>
    <w:rsid w:val="003E5CFA"/>
    <w:rPr>
      <w:rFonts w:ascii="Tahoma" w:hAnsi="Tahoma" w:cs="Tahoma"/>
      <w:sz w:val="16"/>
      <w:szCs w:val="16"/>
    </w:rPr>
  </w:style>
  <w:style w:type="paragraph" w:customStyle="1" w:styleId="Logo">
    <w:name w:val="Logo"/>
    <w:basedOn w:val="Normal"/>
    <w:autoRedefine/>
    <w:unhideWhenUsed/>
    <w:qFormat/>
    <w:rsid w:val="004C1652"/>
    <w:pPr>
      <w:jc w:val="right"/>
    </w:pPr>
    <w:rPr>
      <w:noProof/>
    </w:rPr>
  </w:style>
  <w:style w:type="paragraph" w:styleId="Title">
    <w:name w:val="Title"/>
    <w:basedOn w:val="Normal"/>
    <w:next w:val="Normal"/>
    <w:link w:val="TitleChar"/>
    <w:qFormat/>
    <w:rsid w:val="00AA276A"/>
    <w:pPr>
      <w:keepNext/>
      <w:pBdr>
        <w:top w:val="single" w:sz="4" w:space="1" w:color="5F497A" w:themeColor="accent4" w:themeShade="BF"/>
      </w:pBdr>
      <w:spacing w:before="300" w:after="120"/>
      <w:jc w:val="right"/>
      <w:outlineLvl w:val="0"/>
    </w:pPr>
    <w:rPr>
      <w:rFonts w:asciiTheme="majorHAnsi" w:eastAsia="Times New Roman" w:hAnsiTheme="majorHAnsi"/>
      <w:b/>
      <w:bCs/>
      <w:color w:val="5F497A" w:themeColor="accent4" w:themeShade="BF"/>
      <w:sz w:val="52"/>
    </w:rPr>
  </w:style>
  <w:style w:type="character" w:customStyle="1" w:styleId="TitleChar">
    <w:name w:val="Title Char"/>
    <w:basedOn w:val="DefaultParagraphFont"/>
    <w:link w:val="Title"/>
    <w:rsid w:val="00AA276A"/>
    <w:rPr>
      <w:rFonts w:asciiTheme="majorHAnsi" w:eastAsia="Times New Roman" w:hAnsiTheme="majorHAnsi"/>
      <w:b/>
      <w:bCs/>
      <w:color w:val="5F497A" w:themeColor="accent4" w:themeShade="BF"/>
      <w:sz w:val="52"/>
    </w:rPr>
  </w:style>
  <w:style w:type="paragraph" w:customStyle="1" w:styleId="CompanyName">
    <w:name w:val="Company Name"/>
    <w:basedOn w:val="Normal"/>
    <w:autoRedefine/>
    <w:qFormat/>
    <w:rsid w:val="00135B17"/>
    <w:pPr>
      <w:spacing w:before="2000" w:after="80"/>
      <w:jc w:val="right"/>
    </w:pPr>
    <w:rPr>
      <w:sz w:val="36"/>
    </w:rPr>
  </w:style>
  <w:style w:type="paragraph" w:styleId="Subtitle">
    <w:name w:val="Subtitle"/>
    <w:basedOn w:val="Normal"/>
    <w:next w:val="Normal"/>
    <w:link w:val="SubtitleChar"/>
    <w:qFormat/>
    <w:rsid w:val="00D83D47"/>
    <w:pPr>
      <w:keepNext/>
      <w:spacing w:before="800"/>
      <w:contextualSpacing/>
      <w:jc w:val="right"/>
      <w:outlineLvl w:val="0"/>
    </w:pPr>
    <w:rPr>
      <w:rFonts w:eastAsia="Times New Roman"/>
      <w:color w:val="7F7F7F" w:themeColor="text1" w:themeTint="80"/>
      <w:sz w:val="24"/>
    </w:rPr>
  </w:style>
  <w:style w:type="character" w:customStyle="1" w:styleId="SubtitleChar">
    <w:name w:val="Subtitle Char"/>
    <w:basedOn w:val="DefaultParagraphFont"/>
    <w:link w:val="Subtitle"/>
    <w:rsid w:val="00D83D47"/>
    <w:rPr>
      <w:rFonts w:asciiTheme="minorHAnsi" w:eastAsia="Times New Roman" w:hAnsiTheme="minorHAnsi"/>
      <w:color w:val="7F7F7F" w:themeColor="text1" w:themeTint="80"/>
      <w:sz w:val="24"/>
    </w:rPr>
  </w:style>
  <w:style w:type="paragraph" w:customStyle="1" w:styleId="Presentedby">
    <w:name w:val="Presented by"/>
    <w:basedOn w:val="Subtitle"/>
    <w:autoRedefine/>
    <w:qFormat/>
    <w:rsid w:val="00135B17"/>
    <w:rPr>
      <w:szCs w:val="24"/>
    </w:rPr>
  </w:style>
  <w:style w:type="paragraph" w:styleId="ListParagraph">
    <w:name w:val="List Paragraph"/>
    <w:basedOn w:val="Normal"/>
    <w:uiPriority w:val="34"/>
    <w:unhideWhenUsed/>
    <w:qFormat/>
    <w:rsid w:val="009E46EA"/>
    <w:pPr>
      <w:ind w:left="720"/>
      <w:contextualSpacing/>
    </w:pPr>
  </w:style>
  <w:style w:type="character" w:styleId="Hyperlink">
    <w:name w:val="Hyperlink"/>
    <w:basedOn w:val="DefaultParagraphFont"/>
    <w:unhideWhenUsed/>
    <w:rsid w:val="00057A62"/>
    <w:rPr>
      <w:color w:val="0000FF" w:themeColor="hyperlink"/>
      <w:u w:val="single"/>
    </w:rPr>
  </w:style>
  <w:style w:type="paragraph" w:styleId="Caption">
    <w:name w:val="caption"/>
    <w:basedOn w:val="Normal"/>
    <w:next w:val="Normal"/>
    <w:unhideWhenUsed/>
    <w:qFormat/>
    <w:rsid w:val="00081316"/>
    <w:rPr>
      <w:b/>
      <w:bCs/>
      <w:color w:val="4F81BD" w:themeColor="accent1"/>
      <w:sz w:val="18"/>
      <w:szCs w:val="18"/>
    </w:rPr>
  </w:style>
  <w:style w:type="table" w:styleId="TableClassic3">
    <w:name w:val="Table Classic 3"/>
    <w:basedOn w:val="TableNormal"/>
    <w:rsid w:val="00ED301A"/>
    <w:pPr>
      <w:spacing w:after="200"/>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cBorders>
        <w:shd w:val="solid" w:color="000080" w:fill="FFFFFF"/>
      </w:tcPr>
    </w:tblStylePr>
    <w:tblStylePr w:type="lastRow">
      <w:rPr>
        <w:color w:val="000080"/>
      </w:rPr>
      <w:tblPr/>
      <w:tcPr>
        <w:tcBorders>
          <w:top w:val="single" w:sz="12" w:space="0" w:color="000000"/>
        </w:tcBorders>
        <w:shd w:val="solid" w:color="FFFFFF" w:fill="FFFFFF"/>
      </w:tcPr>
    </w:tblStylePr>
    <w:tblStylePr w:type="firstCol">
      <w:rPr>
        <w:b/>
        <w:bCs/>
        <w:color w:val="000000"/>
      </w:rPr>
    </w:tblStylePr>
  </w:style>
  <w:style w:type="table" w:styleId="TableGrid8">
    <w:name w:val="Table Grid 8"/>
    <w:basedOn w:val="TableNormal"/>
    <w:rsid w:val="00ED301A"/>
    <w:pPr>
      <w:spacing w:after="200"/>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shd w:val="solid" w:color="000080" w:fill="FFFFFF"/>
      </w:tcPr>
    </w:tblStylePr>
    <w:tblStylePr w:type="lastRow">
      <w:rPr>
        <w:b/>
        <w:bCs/>
        <w:color w:val="auto"/>
      </w:rPr>
    </w:tblStylePr>
    <w:tblStylePr w:type="lastCol">
      <w:rPr>
        <w:b/>
        <w:bCs/>
        <w:color w:val="auto"/>
      </w:rPr>
    </w:tblStylePr>
  </w:style>
  <w:style w:type="paragraph" w:styleId="DocumentMap">
    <w:name w:val="Document Map"/>
    <w:basedOn w:val="Normal"/>
    <w:link w:val="DocumentMapChar"/>
    <w:semiHidden/>
    <w:unhideWhenUsed/>
    <w:rsid w:val="00817308"/>
    <w:pPr>
      <w:spacing w:after="0"/>
    </w:pPr>
    <w:rPr>
      <w:rFonts w:ascii="Lucida Grande" w:hAnsi="Lucida Grande"/>
      <w:sz w:val="24"/>
      <w:szCs w:val="24"/>
    </w:rPr>
  </w:style>
  <w:style w:type="character" w:customStyle="1" w:styleId="DocumentMapChar">
    <w:name w:val="Document Map Char"/>
    <w:basedOn w:val="DefaultParagraphFont"/>
    <w:link w:val="DocumentMap"/>
    <w:semiHidden/>
    <w:rsid w:val="00817308"/>
    <w:rPr>
      <w:rFonts w:ascii="Lucida Grande" w:hAnsi="Lucida Grande"/>
      <w:sz w:val="24"/>
      <w:szCs w:val="24"/>
    </w:rPr>
  </w:style>
  <w:style w:type="character" w:customStyle="1" w:styleId="CommentTextChar">
    <w:name w:val="Comment Text Char"/>
    <w:basedOn w:val="DefaultParagraphFont"/>
    <w:link w:val="CommentText"/>
    <w:semiHidden/>
    <w:rsid w:val="00BA3FDE"/>
    <w:rPr>
      <w:rFonts w:asciiTheme="minorHAnsi" w:hAnsi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92385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oter" Target="footer1.xml"/><Relationship Id="rId21" Type="http://schemas.openxmlformats.org/officeDocument/2006/relationships/header" Target="header2.xml"/><Relationship Id="rId22" Type="http://schemas.openxmlformats.org/officeDocument/2006/relationships/footer" Target="footer2.xml"/><Relationship Id="rId23" Type="http://schemas.openxmlformats.org/officeDocument/2006/relationships/fontTable" Target="fontTable.xml"/><Relationship Id="rId24" Type="http://schemas.openxmlformats.org/officeDocument/2006/relationships/glossaryDocument" Target="glossary/document.xml"/><Relationship Id="rId25"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diagramData" Target="diagrams/data1.xml"/><Relationship Id="rId14" Type="http://schemas.openxmlformats.org/officeDocument/2006/relationships/diagramLayout" Target="diagrams/layout1.xml"/><Relationship Id="rId15" Type="http://schemas.openxmlformats.org/officeDocument/2006/relationships/diagramQuickStyle" Target="diagrams/quickStyle1.xml"/><Relationship Id="rId16" Type="http://schemas.openxmlformats.org/officeDocument/2006/relationships/diagramColors" Target="diagrams/colors1.xml"/><Relationship Id="rId17" Type="http://schemas.microsoft.com/office/2007/relationships/diagramDrawing" Target="diagrams/drawing1.xml"/><Relationship Id="rId18" Type="http://schemas.openxmlformats.org/officeDocument/2006/relationships/hyperlink" Target="https://developers.google.com/analytics/devguides/collection/android/v3/events" TargetMode="External"/><Relationship Id="rId1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private:var:folders:t4:3w1_d_hx1hlf__gkv8j_bc300000gn:T:TC028100999991"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B5E75E2-7C7E-A747-BC70-CA1696022CF8}" type="doc">
      <dgm:prSet loTypeId="urn:microsoft.com/office/officeart/2008/layout/NameandTitleOrganizationalChart" loCatId="" qsTypeId="urn:microsoft.com/office/officeart/2005/8/quickstyle/simple4" qsCatId="simple" csTypeId="urn:microsoft.com/office/officeart/2005/8/colors/accent1_2" csCatId="accent1" phldr="1"/>
      <dgm:spPr/>
      <dgm:t>
        <a:bodyPr/>
        <a:lstStyle/>
        <a:p>
          <a:endParaRPr lang="en-US"/>
        </a:p>
      </dgm:t>
    </dgm:pt>
    <dgm:pt modelId="{85FCB504-1EF5-2A40-ACD3-972CB3FCC4AE}">
      <dgm:prSet phldrT="[Text]"/>
      <dgm:spPr/>
      <dgm:t>
        <a:bodyPr/>
        <a:lstStyle/>
        <a:p>
          <a:r>
            <a:rPr lang="en-US"/>
            <a:t>master</a:t>
          </a:r>
        </a:p>
      </dgm:t>
    </dgm:pt>
    <dgm:pt modelId="{9DD5EAF3-40D6-B046-AA91-CB2AB1B2EFB1}" type="parTrans" cxnId="{418A2AF9-93BD-F84A-B7B2-F4274AE510A4}">
      <dgm:prSet/>
      <dgm:spPr/>
      <dgm:t>
        <a:bodyPr/>
        <a:lstStyle/>
        <a:p>
          <a:endParaRPr lang="en-US"/>
        </a:p>
      </dgm:t>
    </dgm:pt>
    <dgm:pt modelId="{86C6B75A-9069-B044-B568-2C0A20667F8E}" type="sibTrans" cxnId="{418A2AF9-93BD-F84A-B7B2-F4274AE510A4}">
      <dgm:prSet/>
      <dgm:spPr/>
      <dgm:t>
        <a:bodyPr/>
        <a:lstStyle/>
        <a:p>
          <a:r>
            <a:rPr lang="en-US"/>
            <a:t>Version currently deployed in production environment</a:t>
          </a:r>
        </a:p>
      </dgm:t>
    </dgm:pt>
    <dgm:pt modelId="{C695B91A-3366-6A4B-8451-251A9C544647}">
      <dgm:prSet phldrT="[Text]"/>
      <dgm:spPr/>
      <dgm:t>
        <a:bodyPr/>
        <a:lstStyle/>
        <a:p>
          <a:r>
            <a:rPr lang="en-US"/>
            <a:t>test</a:t>
          </a:r>
        </a:p>
      </dgm:t>
    </dgm:pt>
    <dgm:pt modelId="{46220C66-D47B-2F4A-8A23-31D22B08A977}" type="parTrans" cxnId="{8F9979FC-E1CF-C94B-9DB1-D32CC6EA3C6F}">
      <dgm:prSet/>
      <dgm:spPr/>
      <dgm:t>
        <a:bodyPr/>
        <a:lstStyle/>
        <a:p>
          <a:endParaRPr lang="en-US"/>
        </a:p>
      </dgm:t>
    </dgm:pt>
    <dgm:pt modelId="{BC074BC1-FFA2-BF46-8D67-5B950519E772}" type="sibTrans" cxnId="{8F9979FC-E1CF-C94B-9DB1-D32CC6EA3C6F}">
      <dgm:prSet/>
      <dgm:spPr/>
      <dgm:t>
        <a:bodyPr/>
        <a:lstStyle/>
        <a:p>
          <a:r>
            <a:rPr lang="en-US"/>
            <a:t>Version currently deployed in test environment</a:t>
          </a:r>
        </a:p>
      </dgm:t>
    </dgm:pt>
    <dgm:pt modelId="{F75AB2D9-50DA-FC46-AA79-62F1889443E1}">
      <dgm:prSet phldrT="[Text]"/>
      <dgm:spPr/>
      <dgm:t>
        <a:bodyPr/>
        <a:lstStyle/>
        <a:p>
          <a:r>
            <a:rPr lang="en-US"/>
            <a:t>dev</a:t>
          </a:r>
        </a:p>
      </dgm:t>
    </dgm:pt>
    <dgm:pt modelId="{1EB2792A-223C-CB4E-AFBE-0274C7D8C8F1}" type="parTrans" cxnId="{826E6B88-8246-0242-A0D2-0FCA583DB5DA}">
      <dgm:prSet/>
      <dgm:spPr/>
      <dgm:t>
        <a:bodyPr/>
        <a:lstStyle/>
        <a:p>
          <a:endParaRPr lang="en-US"/>
        </a:p>
      </dgm:t>
    </dgm:pt>
    <dgm:pt modelId="{2E8CBC47-9F1A-DE44-B088-9D5A9F521054}" type="sibTrans" cxnId="{826E6B88-8246-0242-A0D2-0FCA583DB5DA}">
      <dgm:prSet/>
      <dgm:spPr/>
      <dgm:t>
        <a:bodyPr/>
        <a:lstStyle/>
        <a:p>
          <a:r>
            <a:rPr lang="en-US"/>
            <a:t>Used to integrate Healint code with Nomovok code</a:t>
          </a:r>
        </a:p>
      </dgm:t>
    </dgm:pt>
    <dgm:pt modelId="{CDA87923-BBE5-434C-8E04-2EDCA60098A3}">
      <dgm:prSet phldrT="[Text]"/>
      <dgm:spPr/>
      <dgm:t>
        <a:bodyPr/>
        <a:lstStyle/>
        <a:p>
          <a:r>
            <a:rPr lang="en-US"/>
            <a:t>healint</a:t>
          </a:r>
        </a:p>
      </dgm:t>
    </dgm:pt>
    <dgm:pt modelId="{31AAEBA7-E21A-DD4E-A772-7E5896158BC1}" type="parTrans" cxnId="{CE4A88DA-C3D9-3D40-B183-091DB85043BC}">
      <dgm:prSet/>
      <dgm:spPr/>
      <dgm:t>
        <a:bodyPr/>
        <a:lstStyle/>
        <a:p>
          <a:endParaRPr lang="en-US"/>
        </a:p>
      </dgm:t>
    </dgm:pt>
    <dgm:pt modelId="{9B460E56-9A7E-8944-8584-991DFD542F09}" type="sibTrans" cxnId="{CE4A88DA-C3D9-3D40-B183-091DB85043BC}">
      <dgm:prSet/>
      <dgm:spPr/>
      <dgm:t>
        <a:bodyPr/>
        <a:lstStyle/>
        <a:p>
          <a:r>
            <a:rPr lang="en-US"/>
            <a:t>Used to integrate Healint code together</a:t>
          </a:r>
        </a:p>
      </dgm:t>
    </dgm:pt>
    <dgm:pt modelId="{AEAA2304-5A3F-C74F-A879-CA77A5AB78BD}">
      <dgm:prSet phldrT="[Text]"/>
      <dgm:spPr/>
      <dgm:t>
        <a:bodyPr/>
        <a:lstStyle/>
        <a:p>
          <a:r>
            <a:rPr lang="en-US"/>
            <a:t>nomovok</a:t>
          </a:r>
        </a:p>
      </dgm:t>
    </dgm:pt>
    <dgm:pt modelId="{100292AE-C8A8-9847-95B7-EAFBCB848E5E}" type="parTrans" cxnId="{01641FDC-A176-C34F-9E6D-31DDFEAF70D6}">
      <dgm:prSet/>
      <dgm:spPr/>
      <dgm:t>
        <a:bodyPr/>
        <a:lstStyle/>
        <a:p>
          <a:endParaRPr lang="en-US"/>
        </a:p>
      </dgm:t>
    </dgm:pt>
    <dgm:pt modelId="{D6463D5E-5B7B-DF4E-A94D-227CE224512A}" type="sibTrans" cxnId="{01641FDC-A176-C34F-9E6D-31DDFEAF70D6}">
      <dgm:prSet/>
      <dgm:spPr/>
      <dgm:t>
        <a:bodyPr/>
        <a:lstStyle/>
        <a:p>
          <a:r>
            <a:rPr lang="en-US"/>
            <a:t>Used to integrate nomovok code together</a:t>
          </a:r>
        </a:p>
      </dgm:t>
    </dgm:pt>
    <dgm:pt modelId="{A255B97D-F1B6-FC46-8CF7-23CADB317E54}" type="pres">
      <dgm:prSet presAssocID="{1B5E75E2-7C7E-A747-BC70-CA1696022CF8}" presName="hierChild1" presStyleCnt="0">
        <dgm:presLayoutVars>
          <dgm:orgChart val="1"/>
          <dgm:chPref val="1"/>
          <dgm:dir/>
          <dgm:animOne val="branch"/>
          <dgm:animLvl val="lvl"/>
          <dgm:resizeHandles/>
        </dgm:presLayoutVars>
      </dgm:prSet>
      <dgm:spPr/>
      <dgm:t>
        <a:bodyPr/>
        <a:lstStyle/>
        <a:p>
          <a:endParaRPr lang="en-US"/>
        </a:p>
      </dgm:t>
    </dgm:pt>
    <dgm:pt modelId="{766F43AC-6A2F-D244-B8FE-466E0577D368}" type="pres">
      <dgm:prSet presAssocID="{85FCB504-1EF5-2A40-ACD3-972CB3FCC4AE}" presName="hierRoot1" presStyleCnt="0">
        <dgm:presLayoutVars>
          <dgm:hierBranch val="init"/>
        </dgm:presLayoutVars>
      </dgm:prSet>
      <dgm:spPr/>
    </dgm:pt>
    <dgm:pt modelId="{67B34C31-FBB0-5749-BC51-D2C117DEC393}" type="pres">
      <dgm:prSet presAssocID="{85FCB504-1EF5-2A40-ACD3-972CB3FCC4AE}" presName="rootComposite1" presStyleCnt="0"/>
      <dgm:spPr/>
    </dgm:pt>
    <dgm:pt modelId="{BBBA6EA1-666D-0341-BFA9-19BA2A7AB7A0}" type="pres">
      <dgm:prSet presAssocID="{85FCB504-1EF5-2A40-ACD3-972CB3FCC4AE}" presName="rootText1" presStyleLbl="node0" presStyleIdx="0" presStyleCnt="1">
        <dgm:presLayoutVars>
          <dgm:chMax/>
          <dgm:chPref val="3"/>
        </dgm:presLayoutVars>
      </dgm:prSet>
      <dgm:spPr/>
      <dgm:t>
        <a:bodyPr/>
        <a:lstStyle/>
        <a:p>
          <a:endParaRPr lang="en-US"/>
        </a:p>
      </dgm:t>
    </dgm:pt>
    <dgm:pt modelId="{010F8EFA-05F3-1842-AD64-96E9338884ED}" type="pres">
      <dgm:prSet presAssocID="{85FCB504-1EF5-2A40-ACD3-972CB3FCC4AE}" presName="titleText1" presStyleLbl="fgAcc0" presStyleIdx="0" presStyleCnt="1">
        <dgm:presLayoutVars>
          <dgm:chMax val="0"/>
          <dgm:chPref val="0"/>
        </dgm:presLayoutVars>
      </dgm:prSet>
      <dgm:spPr/>
      <dgm:t>
        <a:bodyPr/>
        <a:lstStyle/>
        <a:p>
          <a:endParaRPr lang="en-US"/>
        </a:p>
      </dgm:t>
    </dgm:pt>
    <dgm:pt modelId="{7A45B8B8-B848-4B4A-BB0A-13379482EE7D}" type="pres">
      <dgm:prSet presAssocID="{85FCB504-1EF5-2A40-ACD3-972CB3FCC4AE}" presName="rootConnector1" presStyleLbl="node1" presStyleIdx="0" presStyleCnt="4"/>
      <dgm:spPr/>
      <dgm:t>
        <a:bodyPr/>
        <a:lstStyle/>
        <a:p>
          <a:endParaRPr lang="en-US"/>
        </a:p>
      </dgm:t>
    </dgm:pt>
    <dgm:pt modelId="{89B3A37F-9B15-C142-943F-1D34BE41E966}" type="pres">
      <dgm:prSet presAssocID="{85FCB504-1EF5-2A40-ACD3-972CB3FCC4AE}" presName="hierChild2" presStyleCnt="0"/>
      <dgm:spPr/>
    </dgm:pt>
    <dgm:pt modelId="{CC8D1FFE-7A27-7743-8CCA-682FB5C6CC69}" type="pres">
      <dgm:prSet presAssocID="{46220C66-D47B-2F4A-8A23-31D22B08A977}" presName="Name37" presStyleLbl="parChTrans1D2" presStyleIdx="0" presStyleCnt="1"/>
      <dgm:spPr/>
      <dgm:t>
        <a:bodyPr/>
        <a:lstStyle/>
        <a:p>
          <a:endParaRPr lang="en-US"/>
        </a:p>
      </dgm:t>
    </dgm:pt>
    <dgm:pt modelId="{C2705E8F-4379-8A40-8287-BF537BF4EFF9}" type="pres">
      <dgm:prSet presAssocID="{C695B91A-3366-6A4B-8451-251A9C544647}" presName="hierRoot2" presStyleCnt="0">
        <dgm:presLayoutVars>
          <dgm:hierBranch val="init"/>
        </dgm:presLayoutVars>
      </dgm:prSet>
      <dgm:spPr/>
    </dgm:pt>
    <dgm:pt modelId="{44F95D4A-67C0-9B4F-ACD0-4F4DFC6761BF}" type="pres">
      <dgm:prSet presAssocID="{C695B91A-3366-6A4B-8451-251A9C544647}" presName="rootComposite" presStyleCnt="0"/>
      <dgm:spPr/>
    </dgm:pt>
    <dgm:pt modelId="{3FC90EE8-EB3E-8042-B0D4-08ADD41DF4E7}" type="pres">
      <dgm:prSet presAssocID="{C695B91A-3366-6A4B-8451-251A9C544647}" presName="rootText" presStyleLbl="node1" presStyleIdx="0" presStyleCnt="4">
        <dgm:presLayoutVars>
          <dgm:chMax/>
          <dgm:chPref val="3"/>
        </dgm:presLayoutVars>
      </dgm:prSet>
      <dgm:spPr/>
      <dgm:t>
        <a:bodyPr/>
        <a:lstStyle/>
        <a:p>
          <a:endParaRPr lang="en-US"/>
        </a:p>
      </dgm:t>
    </dgm:pt>
    <dgm:pt modelId="{23236D50-0A4C-BC46-9CDA-AEDEB7E8B924}" type="pres">
      <dgm:prSet presAssocID="{C695B91A-3366-6A4B-8451-251A9C544647}" presName="titleText2" presStyleLbl="fgAcc1" presStyleIdx="0" presStyleCnt="4">
        <dgm:presLayoutVars>
          <dgm:chMax val="0"/>
          <dgm:chPref val="0"/>
        </dgm:presLayoutVars>
      </dgm:prSet>
      <dgm:spPr/>
      <dgm:t>
        <a:bodyPr/>
        <a:lstStyle/>
        <a:p>
          <a:endParaRPr lang="en-US"/>
        </a:p>
      </dgm:t>
    </dgm:pt>
    <dgm:pt modelId="{BE54000C-5D1C-EF4B-B30D-8580A3A5DD93}" type="pres">
      <dgm:prSet presAssocID="{C695B91A-3366-6A4B-8451-251A9C544647}" presName="rootConnector" presStyleLbl="node2" presStyleIdx="0" presStyleCnt="0"/>
      <dgm:spPr/>
      <dgm:t>
        <a:bodyPr/>
        <a:lstStyle/>
        <a:p>
          <a:endParaRPr lang="en-US"/>
        </a:p>
      </dgm:t>
    </dgm:pt>
    <dgm:pt modelId="{8D901777-D9F6-CA4F-84AD-E56CE3CBE648}" type="pres">
      <dgm:prSet presAssocID="{C695B91A-3366-6A4B-8451-251A9C544647}" presName="hierChild4" presStyleCnt="0"/>
      <dgm:spPr/>
    </dgm:pt>
    <dgm:pt modelId="{DC3F5A46-6B03-2348-B301-8A3BF99C18A2}" type="pres">
      <dgm:prSet presAssocID="{1EB2792A-223C-CB4E-AFBE-0274C7D8C8F1}" presName="Name37" presStyleLbl="parChTrans1D3" presStyleIdx="0" presStyleCnt="1"/>
      <dgm:spPr/>
      <dgm:t>
        <a:bodyPr/>
        <a:lstStyle/>
        <a:p>
          <a:endParaRPr lang="en-US"/>
        </a:p>
      </dgm:t>
    </dgm:pt>
    <dgm:pt modelId="{59574F37-58F9-D44A-999B-B7CF286FEE47}" type="pres">
      <dgm:prSet presAssocID="{F75AB2D9-50DA-FC46-AA79-62F1889443E1}" presName="hierRoot2" presStyleCnt="0">
        <dgm:presLayoutVars>
          <dgm:hierBranch val="init"/>
        </dgm:presLayoutVars>
      </dgm:prSet>
      <dgm:spPr/>
    </dgm:pt>
    <dgm:pt modelId="{0750E583-DECE-D94A-B4FA-668AAF9D8B75}" type="pres">
      <dgm:prSet presAssocID="{F75AB2D9-50DA-FC46-AA79-62F1889443E1}" presName="rootComposite" presStyleCnt="0"/>
      <dgm:spPr/>
    </dgm:pt>
    <dgm:pt modelId="{1F44E9F6-5654-1F4C-9C61-438A2997A083}" type="pres">
      <dgm:prSet presAssocID="{F75AB2D9-50DA-FC46-AA79-62F1889443E1}" presName="rootText" presStyleLbl="node1" presStyleIdx="1" presStyleCnt="4">
        <dgm:presLayoutVars>
          <dgm:chMax/>
          <dgm:chPref val="3"/>
        </dgm:presLayoutVars>
      </dgm:prSet>
      <dgm:spPr/>
      <dgm:t>
        <a:bodyPr/>
        <a:lstStyle/>
        <a:p>
          <a:endParaRPr lang="en-US"/>
        </a:p>
      </dgm:t>
    </dgm:pt>
    <dgm:pt modelId="{4F33AD88-D49B-1241-89A0-1ED0F193B009}" type="pres">
      <dgm:prSet presAssocID="{F75AB2D9-50DA-FC46-AA79-62F1889443E1}" presName="titleText2" presStyleLbl="fgAcc1" presStyleIdx="1" presStyleCnt="4">
        <dgm:presLayoutVars>
          <dgm:chMax val="0"/>
          <dgm:chPref val="0"/>
        </dgm:presLayoutVars>
      </dgm:prSet>
      <dgm:spPr/>
      <dgm:t>
        <a:bodyPr/>
        <a:lstStyle/>
        <a:p>
          <a:endParaRPr lang="en-US"/>
        </a:p>
      </dgm:t>
    </dgm:pt>
    <dgm:pt modelId="{E532E47A-9676-BA4F-9D2F-307B05466990}" type="pres">
      <dgm:prSet presAssocID="{F75AB2D9-50DA-FC46-AA79-62F1889443E1}" presName="rootConnector" presStyleLbl="node3" presStyleIdx="0" presStyleCnt="0"/>
      <dgm:spPr/>
      <dgm:t>
        <a:bodyPr/>
        <a:lstStyle/>
        <a:p>
          <a:endParaRPr lang="en-US"/>
        </a:p>
      </dgm:t>
    </dgm:pt>
    <dgm:pt modelId="{70E3CBED-5431-424B-A5F8-9D5D1140C6BA}" type="pres">
      <dgm:prSet presAssocID="{F75AB2D9-50DA-FC46-AA79-62F1889443E1}" presName="hierChild4" presStyleCnt="0"/>
      <dgm:spPr/>
    </dgm:pt>
    <dgm:pt modelId="{6D0A96B2-2CC7-BE4F-8130-3C39D7C3DC6B}" type="pres">
      <dgm:prSet presAssocID="{31AAEBA7-E21A-DD4E-A772-7E5896158BC1}" presName="Name37" presStyleLbl="parChTrans1D4" presStyleIdx="0" presStyleCnt="2"/>
      <dgm:spPr/>
      <dgm:t>
        <a:bodyPr/>
        <a:lstStyle/>
        <a:p>
          <a:endParaRPr lang="en-US"/>
        </a:p>
      </dgm:t>
    </dgm:pt>
    <dgm:pt modelId="{523EBCA8-35D8-4744-AF73-1273189F2BED}" type="pres">
      <dgm:prSet presAssocID="{CDA87923-BBE5-434C-8E04-2EDCA60098A3}" presName="hierRoot2" presStyleCnt="0">
        <dgm:presLayoutVars>
          <dgm:hierBranch val="init"/>
        </dgm:presLayoutVars>
      </dgm:prSet>
      <dgm:spPr/>
    </dgm:pt>
    <dgm:pt modelId="{B23E9119-D343-AB4B-844D-0F59CD17A124}" type="pres">
      <dgm:prSet presAssocID="{CDA87923-BBE5-434C-8E04-2EDCA60098A3}" presName="rootComposite" presStyleCnt="0"/>
      <dgm:spPr/>
    </dgm:pt>
    <dgm:pt modelId="{598E7269-BD91-E040-B0D7-712F313FCF93}" type="pres">
      <dgm:prSet presAssocID="{CDA87923-BBE5-434C-8E04-2EDCA60098A3}" presName="rootText" presStyleLbl="node1" presStyleIdx="2" presStyleCnt="4">
        <dgm:presLayoutVars>
          <dgm:chMax/>
          <dgm:chPref val="3"/>
        </dgm:presLayoutVars>
      </dgm:prSet>
      <dgm:spPr/>
      <dgm:t>
        <a:bodyPr/>
        <a:lstStyle/>
        <a:p>
          <a:endParaRPr lang="en-US"/>
        </a:p>
      </dgm:t>
    </dgm:pt>
    <dgm:pt modelId="{3891766F-B327-CA4D-9ACD-DEC9FD80F2F4}" type="pres">
      <dgm:prSet presAssocID="{CDA87923-BBE5-434C-8E04-2EDCA60098A3}" presName="titleText2" presStyleLbl="fgAcc1" presStyleIdx="2" presStyleCnt="4">
        <dgm:presLayoutVars>
          <dgm:chMax val="0"/>
          <dgm:chPref val="0"/>
        </dgm:presLayoutVars>
      </dgm:prSet>
      <dgm:spPr/>
      <dgm:t>
        <a:bodyPr/>
        <a:lstStyle/>
        <a:p>
          <a:endParaRPr lang="en-US"/>
        </a:p>
      </dgm:t>
    </dgm:pt>
    <dgm:pt modelId="{9C11A1F0-9E27-FC44-88F5-D3558FC4A46D}" type="pres">
      <dgm:prSet presAssocID="{CDA87923-BBE5-434C-8E04-2EDCA60098A3}" presName="rootConnector" presStyleLbl="node4" presStyleIdx="0" presStyleCnt="0"/>
      <dgm:spPr/>
      <dgm:t>
        <a:bodyPr/>
        <a:lstStyle/>
        <a:p>
          <a:endParaRPr lang="en-US"/>
        </a:p>
      </dgm:t>
    </dgm:pt>
    <dgm:pt modelId="{07F2E599-D6C1-234A-94F7-685506FEA4F2}" type="pres">
      <dgm:prSet presAssocID="{CDA87923-BBE5-434C-8E04-2EDCA60098A3}" presName="hierChild4" presStyleCnt="0"/>
      <dgm:spPr/>
    </dgm:pt>
    <dgm:pt modelId="{99BFBF19-5270-084C-86BE-87D4FE4A1E98}" type="pres">
      <dgm:prSet presAssocID="{CDA87923-BBE5-434C-8E04-2EDCA60098A3}" presName="hierChild5" presStyleCnt="0"/>
      <dgm:spPr/>
    </dgm:pt>
    <dgm:pt modelId="{97092AEB-04E2-5A43-AF95-A4C910E3095A}" type="pres">
      <dgm:prSet presAssocID="{100292AE-C8A8-9847-95B7-EAFBCB848E5E}" presName="Name37" presStyleLbl="parChTrans1D4" presStyleIdx="1" presStyleCnt="2"/>
      <dgm:spPr/>
      <dgm:t>
        <a:bodyPr/>
        <a:lstStyle/>
        <a:p>
          <a:endParaRPr lang="en-US"/>
        </a:p>
      </dgm:t>
    </dgm:pt>
    <dgm:pt modelId="{1272DC16-8773-7445-B079-E1BEA3FE4DB4}" type="pres">
      <dgm:prSet presAssocID="{AEAA2304-5A3F-C74F-A879-CA77A5AB78BD}" presName="hierRoot2" presStyleCnt="0">
        <dgm:presLayoutVars>
          <dgm:hierBranch val="init"/>
        </dgm:presLayoutVars>
      </dgm:prSet>
      <dgm:spPr/>
    </dgm:pt>
    <dgm:pt modelId="{F4ADCA5B-6D27-D24F-90C5-F44F0027CBA0}" type="pres">
      <dgm:prSet presAssocID="{AEAA2304-5A3F-C74F-A879-CA77A5AB78BD}" presName="rootComposite" presStyleCnt="0"/>
      <dgm:spPr/>
    </dgm:pt>
    <dgm:pt modelId="{CEBF181C-E753-CB4A-AEAA-50B7E2950051}" type="pres">
      <dgm:prSet presAssocID="{AEAA2304-5A3F-C74F-A879-CA77A5AB78BD}" presName="rootText" presStyleLbl="node1" presStyleIdx="3" presStyleCnt="4">
        <dgm:presLayoutVars>
          <dgm:chMax/>
          <dgm:chPref val="3"/>
        </dgm:presLayoutVars>
      </dgm:prSet>
      <dgm:spPr/>
      <dgm:t>
        <a:bodyPr/>
        <a:lstStyle/>
        <a:p>
          <a:endParaRPr lang="en-US"/>
        </a:p>
      </dgm:t>
    </dgm:pt>
    <dgm:pt modelId="{5A9DD494-AB72-CE44-99BE-6FA0075AF696}" type="pres">
      <dgm:prSet presAssocID="{AEAA2304-5A3F-C74F-A879-CA77A5AB78BD}" presName="titleText2" presStyleLbl="fgAcc1" presStyleIdx="3" presStyleCnt="4">
        <dgm:presLayoutVars>
          <dgm:chMax val="0"/>
          <dgm:chPref val="0"/>
        </dgm:presLayoutVars>
      </dgm:prSet>
      <dgm:spPr/>
      <dgm:t>
        <a:bodyPr/>
        <a:lstStyle/>
        <a:p>
          <a:endParaRPr lang="en-US"/>
        </a:p>
      </dgm:t>
    </dgm:pt>
    <dgm:pt modelId="{CD2B947E-043C-E248-84E1-84FE23696BC3}" type="pres">
      <dgm:prSet presAssocID="{AEAA2304-5A3F-C74F-A879-CA77A5AB78BD}" presName="rootConnector" presStyleLbl="node4" presStyleIdx="0" presStyleCnt="0"/>
      <dgm:spPr/>
      <dgm:t>
        <a:bodyPr/>
        <a:lstStyle/>
        <a:p>
          <a:endParaRPr lang="en-US"/>
        </a:p>
      </dgm:t>
    </dgm:pt>
    <dgm:pt modelId="{4F012DD7-4E77-1946-BA2F-360F6FA3360A}" type="pres">
      <dgm:prSet presAssocID="{AEAA2304-5A3F-C74F-A879-CA77A5AB78BD}" presName="hierChild4" presStyleCnt="0"/>
      <dgm:spPr/>
    </dgm:pt>
    <dgm:pt modelId="{5F77ADF6-59A2-1B46-B6AA-69378DC4CD9D}" type="pres">
      <dgm:prSet presAssocID="{AEAA2304-5A3F-C74F-A879-CA77A5AB78BD}" presName="hierChild5" presStyleCnt="0"/>
      <dgm:spPr/>
    </dgm:pt>
    <dgm:pt modelId="{FCC642F8-EC29-E74F-9F69-DF827A793E47}" type="pres">
      <dgm:prSet presAssocID="{F75AB2D9-50DA-FC46-AA79-62F1889443E1}" presName="hierChild5" presStyleCnt="0"/>
      <dgm:spPr/>
    </dgm:pt>
    <dgm:pt modelId="{FA6E41D2-9677-A449-8729-0EBFA7E8CBA4}" type="pres">
      <dgm:prSet presAssocID="{C695B91A-3366-6A4B-8451-251A9C544647}" presName="hierChild5" presStyleCnt="0"/>
      <dgm:spPr/>
    </dgm:pt>
    <dgm:pt modelId="{D2ECC9E9-7B64-EA45-8D22-F2C8D4803BDF}" type="pres">
      <dgm:prSet presAssocID="{85FCB504-1EF5-2A40-ACD3-972CB3FCC4AE}" presName="hierChild3" presStyleCnt="0"/>
      <dgm:spPr/>
    </dgm:pt>
  </dgm:ptLst>
  <dgm:cxnLst>
    <dgm:cxn modelId="{0FB62C1D-BA99-A243-B6D5-3022586A7A72}" type="presOf" srcId="{AEAA2304-5A3F-C74F-A879-CA77A5AB78BD}" destId="{CEBF181C-E753-CB4A-AEAA-50B7E2950051}" srcOrd="0" destOrd="0" presId="urn:microsoft.com/office/officeart/2008/layout/NameandTitleOrganizationalChart"/>
    <dgm:cxn modelId="{83363C65-DD95-3343-928D-2C922D35A752}" type="presOf" srcId="{F75AB2D9-50DA-FC46-AA79-62F1889443E1}" destId="{1F44E9F6-5654-1F4C-9C61-438A2997A083}" srcOrd="0" destOrd="0" presId="urn:microsoft.com/office/officeart/2008/layout/NameandTitleOrganizationalChart"/>
    <dgm:cxn modelId="{0D13F9C9-C359-F046-9545-ED900DAB9720}" type="presOf" srcId="{1B5E75E2-7C7E-A747-BC70-CA1696022CF8}" destId="{A255B97D-F1B6-FC46-8CF7-23CADB317E54}" srcOrd="0" destOrd="0" presId="urn:microsoft.com/office/officeart/2008/layout/NameandTitleOrganizationalChart"/>
    <dgm:cxn modelId="{8F9979FC-E1CF-C94B-9DB1-D32CC6EA3C6F}" srcId="{85FCB504-1EF5-2A40-ACD3-972CB3FCC4AE}" destId="{C695B91A-3366-6A4B-8451-251A9C544647}" srcOrd="0" destOrd="0" parTransId="{46220C66-D47B-2F4A-8A23-31D22B08A977}" sibTransId="{BC074BC1-FFA2-BF46-8D67-5B950519E772}"/>
    <dgm:cxn modelId="{0CF2B2A3-B01F-144C-9EBB-1663CE695320}" type="presOf" srcId="{D6463D5E-5B7B-DF4E-A94D-227CE224512A}" destId="{5A9DD494-AB72-CE44-99BE-6FA0075AF696}" srcOrd="0" destOrd="0" presId="urn:microsoft.com/office/officeart/2008/layout/NameandTitleOrganizationalChart"/>
    <dgm:cxn modelId="{073BC57A-66A6-FA4D-80F9-D47432EDBDBF}" type="presOf" srcId="{85FCB504-1EF5-2A40-ACD3-972CB3FCC4AE}" destId="{BBBA6EA1-666D-0341-BFA9-19BA2A7AB7A0}" srcOrd="0" destOrd="0" presId="urn:microsoft.com/office/officeart/2008/layout/NameandTitleOrganizationalChart"/>
    <dgm:cxn modelId="{8CA131AB-C7A2-DF48-90FF-D8BAFF6FDCFA}" type="presOf" srcId="{9B460E56-9A7E-8944-8584-991DFD542F09}" destId="{3891766F-B327-CA4D-9ACD-DEC9FD80F2F4}" srcOrd="0" destOrd="0" presId="urn:microsoft.com/office/officeart/2008/layout/NameandTitleOrganizationalChart"/>
    <dgm:cxn modelId="{149C8EA9-3280-9549-9E17-7B3078FB27C6}" type="presOf" srcId="{100292AE-C8A8-9847-95B7-EAFBCB848E5E}" destId="{97092AEB-04E2-5A43-AF95-A4C910E3095A}" srcOrd="0" destOrd="0" presId="urn:microsoft.com/office/officeart/2008/layout/NameandTitleOrganizationalChart"/>
    <dgm:cxn modelId="{828152DB-EABD-AC46-9022-A56E57390D78}" type="presOf" srcId="{86C6B75A-9069-B044-B568-2C0A20667F8E}" destId="{010F8EFA-05F3-1842-AD64-96E9338884ED}" srcOrd="0" destOrd="0" presId="urn:microsoft.com/office/officeart/2008/layout/NameandTitleOrganizationalChart"/>
    <dgm:cxn modelId="{DE85EE5E-7E94-DF4E-B512-F84C3C8DA84D}" type="presOf" srcId="{BC074BC1-FFA2-BF46-8D67-5B950519E772}" destId="{23236D50-0A4C-BC46-9CDA-AEDEB7E8B924}" srcOrd="0" destOrd="0" presId="urn:microsoft.com/office/officeart/2008/layout/NameandTitleOrganizationalChart"/>
    <dgm:cxn modelId="{CB2CEF02-A6C1-EF4F-B4E1-6C6CC2820F2C}" type="presOf" srcId="{46220C66-D47B-2F4A-8A23-31D22B08A977}" destId="{CC8D1FFE-7A27-7743-8CCA-682FB5C6CC69}" srcOrd="0" destOrd="0" presId="urn:microsoft.com/office/officeart/2008/layout/NameandTitleOrganizationalChart"/>
    <dgm:cxn modelId="{14080B98-8C9B-264E-8BAD-D433B1127E98}" type="presOf" srcId="{CDA87923-BBE5-434C-8E04-2EDCA60098A3}" destId="{598E7269-BD91-E040-B0D7-712F313FCF93}" srcOrd="0" destOrd="0" presId="urn:microsoft.com/office/officeart/2008/layout/NameandTitleOrganizationalChart"/>
    <dgm:cxn modelId="{D26BAF6A-1142-0B4C-B545-916B10E7CAF7}" type="presOf" srcId="{31AAEBA7-E21A-DD4E-A772-7E5896158BC1}" destId="{6D0A96B2-2CC7-BE4F-8130-3C39D7C3DC6B}" srcOrd="0" destOrd="0" presId="urn:microsoft.com/office/officeart/2008/layout/NameandTitleOrganizationalChart"/>
    <dgm:cxn modelId="{826E6B88-8246-0242-A0D2-0FCA583DB5DA}" srcId="{C695B91A-3366-6A4B-8451-251A9C544647}" destId="{F75AB2D9-50DA-FC46-AA79-62F1889443E1}" srcOrd="0" destOrd="0" parTransId="{1EB2792A-223C-CB4E-AFBE-0274C7D8C8F1}" sibTransId="{2E8CBC47-9F1A-DE44-B088-9D5A9F521054}"/>
    <dgm:cxn modelId="{68036F13-7D5D-CA4E-A553-862E6276B2EB}" type="presOf" srcId="{85FCB504-1EF5-2A40-ACD3-972CB3FCC4AE}" destId="{7A45B8B8-B848-4B4A-BB0A-13379482EE7D}" srcOrd="1" destOrd="0" presId="urn:microsoft.com/office/officeart/2008/layout/NameandTitleOrganizationalChart"/>
    <dgm:cxn modelId="{8D628EE7-67BC-E84C-84F5-277B9571E864}" type="presOf" srcId="{F75AB2D9-50DA-FC46-AA79-62F1889443E1}" destId="{E532E47A-9676-BA4F-9D2F-307B05466990}" srcOrd="1" destOrd="0" presId="urn:microsoft.com/office/officeart/2008/layout/NameandTitleOrganizationalChart"/>
    <dgm:cxn modelId="{AE3F3531-E4A8-DC4A-A30A-5D219952D131}" type="presOf" srcId="{C695B91A-3366-6A4B-8451-251A9C544647}" destId="{BE54000C-5D1C-EF4B-B30D-8580A3A5DD93}" srcOrd="1" destOrd="0" presId="urn:microsoft.com/office/officeart/2008/layout/NameandTitleOrganizationalChart"/>
    <dgm:cxn modelId="{5DE31AA5-4C52-FB4D-B76C-9190F903E4EA}" type="presOf" srcId="{1EB2792A-223C-CB4E-AFBE-0274C7D8C8F1}" destId="{DC3F5A46-6B03-2348-B301-8A3BF99C18A2}" srcOrd="0" destOrd="0" presId="urn:microsoft.com/office/officeart/2008/layout/NameandTitleOrganizationalChart"/>
    <dgm:cxn modelId="{C2D941BE-12F1-8942-BEFE-59E9EFE07DE4}" type="presOf" srcId="{2E8CBC47-9F1A-DE44-B088-9D5A9F521054}" destId="{4F33AD88-D49B-1241-89A0-1ED0F193B009}" srcOrd="0" destOrd="0" presId="urn:microsoft.com/office/officeart/2008/layout/NameandTitleOrganizationalChart"/>
    <dgm:cxn modelId="{3C4F9A09-B791-9545-BBE1-221D1AEECE47}" type="presOf" srcId="{C695B91A-3366-6A4B-8451-251A9C544647}" destId="{3FC90EE8-EB3E-8042-B0D4-08ADD41DF4E7}" srcOrd="0" destOrd="0" presId="urn:microsoft.com/office/officeart/2008/layout/NameandTitleOrganizationalChart"/>
    <dgm:cxn modelId="{D825E1AF-45CB-A248-BC17-D05BE8C54F76}" type="presOf" srcId="{AEAA2304-5A3F-C74F-A879-CA77A5AB78BD}" destId="{CD2B947E-043C-E248-84E1-84FE23696BC3}" srcOrd="1" destOrd="0" presId="urn:microsoft.com/office/officeart/2008/layout/NameandTitleOrganizationalChart"/>
    <dgm:cxn modelId="{CE4A88DA-C3D9-3D40-B183-091DB85043BC}" srcId="{F75AB2D9-50DA-FC46-AA79-62F1889443E1}" destId="{CDA87923-BBE5-434C-8E04-2EDCA60098A3}" srcOrd="0" destOrd="0" parTransId="{31AAEBA7-E21A-DD4E-A772-7E5896158BC1}" sibTransId="{9B460E56-9A7E-8944-8584-991DFD542F09}"/>
    <dgm:cxn modelId="{418A2AF9-93BD-F84A-B7B2-F4274AE510A4}" srcId="{1B5E75E2-7C7E-A747-BC70-CA1696022CF8}" destId="{85FCB504-1EF5-2A40-ACD3-972CB3FCC4AE}" srcOrd="0" destOrd="0" parTransId="{9DD5EAF3-40D6-B046-AA91-CB2AB1B2EFB1}" sibTransId="{86C6B75A-9069-B044-B568-2C0A20667F8E}"/>
    <dgm:cxn modelId="{01641FDC-A176-C34F-9E6D-31DDFEAF70D6}" srcId="{F75AB2D9-50DA-FC46-AA79-62F1889443E1}" destId="{AEAA2304-5A3F-C74F-A879-CA77A5AB78BD}" srcOrd="1" destOrd="0" parTransId="{100292AE-C8A8-9847-95B7-EAFBCB848E5E}" sibTransId="{D6463D5E-5B7B-DF4E-A94D-227CE224512A}"/>
    <dgm:cxn modelId="{A227AE6F-408C-7240-AA8E-D2FE11F448BB}" type="presOf" srcId="{CDA87923-BBE5-434C-8E04-2EDCA60098A3}" destId="{9C11A1F0-9E27-FC44-88F5-D3558FC4A46D}" srcOrd="1" destOrd="0" presId="urn:microsoft.com/office/officeart/2008/layout/NameandTitleOrganizationalChart"/>
    <dgm:cxn modelId="{34A45120-9C0D-6B4E-9451-82BC8B2068AF}" type="presParOf" srcId="{A255B97D-F1B6-FC46-8CF7-23CADB317E54}" destId="{766F43AC-6A2F-D244-B8FE-466E0577D368}" srcOrd="0" destOrd="0" presId="urn:microsoft.com/office/officeart/2008/layout/NameandTitleOrganizationalChart"/>
    <dgm:cxn modelId="{B442BAA9-F99D-094D-A3F8-A725A35A9126}" type="presParOf" srcId="{766F43AC-6A2F-D244-B8FE-466E0577D368}" destId="{67B34C31-FBB0-5749-BC51-D2C117DEC393}" srcOrd="0" destOrd="0" presId="urn:microsoft.com/office/officeart/2008/layout/NameandTitleOrganizationalChart"/>
    <dgm:cxn modelId="{68705835-5B5A-FC4B-B395-1A72384CBD7E}" type="presParOf" srcId="{67B34C31-FBB0-5749-BC51-D2C117DEC393}" destId="{BBBA6EA1-666D-0341-BFA9-19BA2A7AB7A0}" srcOrd="0" destOrd="0" presId="urn:microsoft.com/office/officeart/2008/layout/NameandTitleOrganizationalChart"/>
    <dgm:cxn modelId="{69F654B1-9FBC-D148-8A9A-D32408BF5DE4}" type="presParOf" srcId="{67B34C31-FBB0-5749-BC51-D2C117DEC393}" destId="{010F8EFA-05F3-1842-AD64-96E9338884ED}" srcOrd="1" destOrd="0" presId="urn:microsoft.com/office/officeart/2008/layout/NameandTitleOrganizationalChart"/>
    <dgm:cxn modelId="{25336657-732D-3B47-B65A-BAA6DF1F1CBE}" type="presParOf" srcId="{67B34C31-FBB0-5749-BC51-D2C117DEC393}" destId="{7A45B8B8-B848-4B4A-BB0A-13379482EE7D}" srcOrd="2" destOrd="0" presId="urn:microsoft.com/office/officeart/2008/layout/NameandTitleOrganizationalChart"/>
    <dgm:cxn modelId="{01ABD82B-F716-3046-9E93-F311AB1E7B9F}" type="presParOf" srcId="{766F43AC-6A2F-D244-B8FE-466E0577D368}" destId="{89B3A37F-9B15-C142-943F-1D34BE41E966}" srcOrd="1" destOrd="0" presId="urn:microsoft.com/office/officeart/2008/layout/NameandTitleOrganizationalChart"/>
    <dgm:cxn modelId="{00C93C1A-514B-CA4A-B990-91D29E5D50FC}" type="presParOf" srcId="{89B3A37F-9B15-C142-943F-1D34BE41E966}" destId="{CC8D1FFE-7A27-7743-8CCA-682FB5C6CC69}" srcOrd="0" destOrd="0" presId="urn:microsoft.com/office/officeart/2008/layout/NameandTitleOrganizationalChart"/>
    <dgm:cxn modelId="{19D8C592-0693-554C-A5BF-51A1400C9AF6}" type="presParOf" srcId="{89B3A37F-9B15-C142-943F-1D34BE41E966}" destId="{C2705E8F-4379-8A40-8287-BF537BF4EFF9}" srcOrd="1" destOrd="0" presId="urn:microsoft.com/office/officeart/2008/layout/NameandTitleOrganizationalChart"/>
    <dgm:cxn modelId="{B0E6A22C-0AF0-514F-911E-38A8221D66B2}" type="presParOf" srcId="{C2705E8F-4379-8A40-8287-BF537BF4EFF9}" destId="{44F95D4A-67C0-9B4F-ACD0-4F4DFC6761BF}" srcOrd="0" destOrd="0" presId="urn:microsoft.com/office/officeart/2008/layout/NameandTitleOrganizationalChart"/>
    <dgm:cxn modelId="{2FECC398-6669-F04F-9ABC-8556A3DBB06A}" type="presParOf" srcId="{44F95D4A-67C0-9B4F-ACD0-4F4DFC6761BF}" destId="{3FC90EE8-EB3E-8042-B0D4-08ADD41DF4E7}" srcOrd="0" destOrd="0" presId="urn:microsoft.com/office/officeart/2008/layout/NameandTitleOrganizationalChart"/>
    <dgm:cxn modelId="{C397440F-D05F-3B43-B8C7-9D2ED307EA0F}" type="presParOf" srcId="{44F95D4A-67C0-9B4F-ACD0-4F4DFC6761BF}" destId="{23236D50-0A4C-BC46-9CDA-AEDEB7E8B924}" srcOrd="1" destOrd="0" presId="urn:microsoft.com/office/officeart/2008/layout/NameandTitleOrganizationalChart"/>
    <dgm:cxn modelId="{662240AE-DA00-EB43-8740-69EC16CEEA7D}" type="presParOf" srcId="{44F95D4A-67C0-9B4F-ACD0-4F4DFC6761BF}" destId="{BE54000C-5D1C-EF4B-B30D-8580A3A5DD93}" srcOrd="2" destOrd="0" presId="urn:microsoft.com/office/officeart/2008/layout/NameandTitleOrganizationalChart"/>
    <dgm:cxn modelId="{A596BA6C-959A-984B-AB0B-F7A157914AAB}" type="presParOf" srcId="{C2705E8F-4379-8A40-8287-BF537BF4EFF9}" destId="{8D901777-D9F6-CA4F-84AD-E56CE3CBE648}" srcOrd="1" destOrd="0" presId="urn:microsoft.com/office/officeart/2008/layout/NameandTitleOrganizationalChart"/>
    <dgm:cxn modelId="{F21AC375-8223-BE48-A7D4-8D5F59D50FAA}" type="presParOf" srcId="{8D901777-D9F6-CA4F-84AD-E56CE3CBE648}" destId="{DC3F5A46-6B03-2348-B301-8A3BF99C18A2}" srcOrd="0" destOrd="0" presId="urn:microsoft.com/office/officeart/2008/layout/NameandTitleOrganizationalChart"/>
    <dgm:cxn modelId="{A9AB85AB-4D2B-C84D-963F-F917D006388A}" type="presParOf" srcId="{8D901777-D9F6-CA4F-84AD-E56CE3CBE648}" destId="{59574F37-58F9-D44A-999B-B7CF286FEE47}" srcOrd="1" destOrd="0" presId="urn:microsoft.com/office/officeart/2008/layout/NameandTitleOrganizationalChart"/>
    <dgm:cxn modelId="{E172CDC8-3FBE-1448-A2B8-17FBC7EEC389}" type="presParOf" srcId="{59574F37-58F9-D44A-999B-B7CF286FEE47}" destId="{0750E583-DECE-D94A-B4FA-668AAF9D8B75}" srcOrd="0" destOrd="0" presId="urn:microsoft.com/office/officeart/2008/layout/NameandTitleOrganizationalChart"/>
    <dgm:cxn modelId="{6607D45D-E765-5E43-ACEA-2C3F7ECF6CF0}" type="presParOf" srcId="{0750E583-DECE-D94A-B4FA-668AAF9D8B75}" destId="{1F44E9F6-5654-1F4C-9C61-438A2997A083}" srcOrd="0" destOrd="0" presId="urn:microsoft.com/office/officeart/2008/layout/NameandTitleOrganizationalChart"/>
    <dgm:cxn modelId="{D9C25AAD-45AE-D645-8093-2A11262ABDE6}" type="presParOf" srcId="{0750E583-DECE-D94A-B4FA-668AAF9D8B75}" destId="{4F33AD88-D49B-1241-89A0-1ED0F193B009}" srcOrd="1" destOrd="0" presId="urn:microsoft.com/office/officeart/2008/layout/NameandTitleOrganizationalChart"/>
    <dgm:cxn modelId="{DAD5D20A-7B16-7E4F-A553-D483155BB151}" type="presParOf" srcId="{0750E583-DECE-D94A-B4FA-668AAF9D8B75}" destId="{E532E47A-9676-BA4F-9D2F-307B05466990}" srcOrd="2" destOrd="0" presId="urn:microsoft.com/office/officeart/2008/layout/NameandTitleOrganizationalChart"/>
    <dgm:cxn modelId="{D8BE3594-790D-4047-8030-83B0A7EB1D47}" type="presParOf" srcId="{59574F37-58F9-D44A-999B-B7CF286FEE47}" destId="{70E3CBED-5431-424B-A5F8-9D5D1140C6BA}" srcOrd="1" destOrd="0" presId="urn:microsoft.com/office/officeart/2008/layout/NameandTitleOrganizationalChart"/>
    <dgm:cxn modelId="{48CE2BDC-D1BC-FF4C-B90F-2605C1F2C857}" type="presParOf" srcId="{70E3CBED-5431-424B-A5F8-9D5D1140C6BA}" destId="{6D0A96B2-2CC7-BE4F-8130-3C39D7C3DC6B}" srcOrd="0" destOrd="0" presId="urn:microsoft.com/office/officeart/2008/layout/NameandTitleOrganizationalChart"/>
    <dgm:cxn modelId="{F4475A2C-BB1B-F54C-AD8F-C63FA469C9E7}" type="presParOf" srcId="{70E3CBED-5431-424B-A5F8-9D5D1140C6BA}" destId="{523EBCA8-35D8-4744-AF73-1273189F2BED}" srcOrd="1" destOrd="0" presId="urn:microsoft.com/office/officeart/2008/layout/NameandTitleOrganizationalChart"/>
    <dgm:cxn modelId="{FE75E732-CFFF-C142-A2D7-51C16E71B745}" type="presParOf" srcId="{523EBCA8-35D8-4744-AF73-1273189F2BED}" destId="{B23E9119-D343-AB4B-844D-0F59CD17A124}" srcOrd="0" destOrd="0" presId="urn:microsoft.com/office/officeart/2008/layout/NameandTitleOrganizationalChart"/>
    <dgm:cxn modelId="{C3732BEC-8069-2347-9762-AABD6BC141D6}" type="presParOf" srcId="{B23E9119-D343-AB4B-844D-0F59CD17A124}" destId="{598E7269-BD91-E040-B0D7-712F313FCF93}" srcOrd="0" destOrd="0" presId="urn:microsoft.com/office/officeart/2008/layout/NameandTitleOrganizationalChart"/>
    <dgm:cxn modelId="{397DEC33-653D-DF4F-ACD2-BFF5E3C2F16F}" type="presParOf" srcId="{B23E9119-D343-AB4B-844D-0F59CD17A124}" destId="{3891766F-B327-CA4D-9ACD-DEC9FD80F2F4}" srcOrd="1" destOrd="0" presId="urn:microsoft.com/office/officeart/2008/layout/NameandTitleOrganizationalChart"/>
    <dgm:cxn modelId="{CE8FFE34-D09C-804C-BC27-33E1D2FF5C3C}" type="presParOf" srcId="{B23E9119-D343-AB4B-844D-0F59CD17A124}" destId="{9C11A1F0-9E27-FC44-88F5-D3558FC4A46D}" srcOrd="2" destOrd="0" presId="urn:microsoft.com/office/officeart/2008/layout/NameandTitleOrganizationalChart"/>
    <dgm:cxn modelId="{795A8EFC-2FD0-D942-B366-A50F01835395}" type="presParOf" srcId="{523EBCA8-35D8-4744-AF73-1273189F2BED}" destId="{07F2E599-D6C1-234A-94F7-685506FEA4F2}" srcOrd="1" destOrd="0" presId="urn:microsoft.com/office/officeart/2008/layout/NameandTitleOrganizationalChart"/>
    <dgm:cxn modelId="{C57142E1-BB29-DD44-A244-24D75762D3C0}" type="presParOf" srcId="{523EBCA8-35D8-4744-AF73-1273189F2BED}" destId="{99BFBF19-5270-084C-86BE-87D4FE4A1E98}" srcOrd="2" destOrd="0" presId="urn:microsoft.com/office/officeart/2008/layout/NameandTitleOrganizationalChart"/>
    <dgm:cxn modelId="{600299BA-0B76-6048-9239-77FB01C487EA}" type="presParOf" srcId="{70E3CBED-5431-424B-A5F8-9D5D1140C6BA}" destId="{97092AEB-04E2-5A43-AF95-A4C910E3095A}" srcOrd="2" destOrd="0" presId="urn:microsoft.com/office/officeart/2008/layout/NameandTitleOrganizationalChart"/>
    <dgm:cxn modelId="{9BAD5159-5B70-CF45-8DBC-15E5A3635BA9}" type="presParOf" srcId="{70E3CBED-5431-424B-A5F8-9D5D1140C6BA}" destId="{1272DC16-8773-7445-B079-E1BEA3FE4DB4}" srcOrd="3" destOrd="0" presId="urn:microsoft.com/office/officeart/2008/layout/NameandTitleOrganizationalChart"/>
    <dgm:cxn modelId="{ADE04D7D-D84C-3C46-A298-EF227F54C69F}" type="presParOf" srcId="{1272DC16-8773-7445-B079-E1BEA3FE4DB4}" destId="{F4ADCA5B-6D27-D24F-90C5-F44F0027CBA0}" srcOrd="0" destOrd="0" presId="urn:microsoft.com/office/officeart/2008/layout/NameandTitleOrganizationalChart"/>
    <dgm:cxn modelId="{D4A60EF2-D24B-C744-9A93-85BEA258965A}" type="presParOf" srcId="{F4ADCA5B-6D27-D24F-90C5-F44F0027CBA0}" destId="{CEBF181C-E753-CB4A-AEAA-50B7E2950051}" srcOrd="0" destOrd="0" presId="urn:microsoft.com/office/officeart/2008/layout/NameandTitleOrganizationalChart"/>
    <dgm:cxn modelId="{B8C52381-9646-8342-86C3-912964F3F195}" type="presParOf" srcId="{F4ADCA5B-6D27-D24F-90C5-F44F0027CBA0}" destId="{5A9DD494-AB72-CE44-99BE-6FA0075AF696}" srcOrd="1" destOrd="0" presId="urn:microsoft.com/office/officeart/2008/layout/NameandTitleOrganizationalChart"/>
    <dgm:cxn modelId="{9227C51E-0C71-E740-A830-9440FD02ECB5}" type="presParOf" srcId="{F4ADCA5B-6D27-D24F-90C5-F44F0027CBA0}" destId="{CD2B947E-043C-E248-84E1-84FE23696BC3}" srcOrd="2" destOrd="0" presId="urn:microsoft.com/office/officeart/2008/layout/NameandTitleOrganizationalChart"/>
    <dgm:cxn modelId="{4766AB50-FE2E-EB49-A3F2-3F366074B592}" type="presParOf" srcId="{1272DC16-8773-7445-B079-E1BEA3FE4DB4}" destId="{4F012DD7-4E77-1946-BA2F-360F6FA3360A}" srcOrd="1" destOrd="0" presId="urn:microsoft.com/office/officeart/2008/layout/NameandTitleOrganizationalChart"/>
    <dgm:cxn modelId="{CAC8E980-781C-6B40-AAD7-68CDE5E13528}" type="presParOf" srcId="{1272DC16-8773-7445-B079-E1BEA3FE4DB4}" destId="{5F77ADF6-59A2-1B46-B6AA-69378DC4CD9D}" srcOrd="2" destOrd="0" presId="urn:microsoft.com/office/officeart/2008/layout/NameandTitleOrganizationalChart"/>
    <dgm:cxn modelId="{39AE8C2B-001A-DD48-B405-BCBEB50874BA}" type="presParOf" srcId="{59574F37-58F9-D44A-999B-B7CF286FEE47}" destId="{FCC642F8-EC29-E74F-9F69-DF827A793E47}" srcOrd="2" destOrd="0" presId="urn:microsoft.com/office/officeart/2008/layout/NameandTitleOrganizationalChart"/>
    <dgm:cxn modelId="{55F6F15A-1A88-484E-8D33-E889FEEC2007}" type="presParOf" srcId="{C2705E8F-4379-8A40-8287-BF537BF4EFF9}" destId="{FA6E41D2-9677-A449-8729-0EBFA7E8CBA4}" srcOrd="2" destOrd="0" presId="urn:microsoft.com/office/officeart/2008/layout/NameandTitleOrganizationalChart"/>
    <dgm:cxn modelId="{8BFA23AD-7D3D-A941-92FC-E6D45B366F04}" type="presParOf" srcId="{766F43AC-6A2F-D244-B8FE-466E0577D368}" destId="{D2ECC9E9-7B64-EA45-8D22-F2C8D4803BDF}" srcOrd="2" destOrd="0" presId="urn:microsoft.com/office/officeart/2008/layout/NameandTitleOrganizationalChart"/>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7092AEB-04E2-5A43-AF95-A4C910E3095A}">
      <dsp:nvSpPr>
        <dsp:cNvPr id="0" name=""/>
        <dsp:cNvSpPr/>
      </dsp:nvSpPr>
      <dsp:spPr>
        <a:xfrm>
          <a:off x="2690375" y="2274832"/>
          <a:ext cx="708697" cy="316043"/>
        </a:xfrm>
        <a:custGeom>
          <a:avLst/>
          <a:gdLst/>
          <a:ahLst/>
          <a:cxnLst/>
          <a:rect l="0" t="0" r="0" b="0"/>
          <a:pathLst>
            <a:path>
              <a:moveTo>
                <a:pt x="0" y="0"/>
              </a:moveTo>
              <a:lnTo>
                <a:pt x="0" y="188410"/>
              </a:lnTo>
              <a:lnTo>
                <a:pt x="708697" y="188410"/>
              </a:lnTo>
              <a:lnTo>
                <a:pt x="708697" y="316043"/>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6D0A96B2-2CC7-BE4F-8130-3C39D7C3DC6B}">
      <dsp:nvSpPr>
        <dsp:cNvPr id="0" name=""/>
        <dsp:cNvSpPr/>
      </dsp:nvSpPr>
      <dsp:spPr>
        <a:xfrm>
          <a:off x="1981678" y="2274832"/>
          <a:ext cx="708697" cy="316043"/>
        </a:xfrm>
        <a:custGeom>
          <a:avLst/>
          <a:gdLst/>
          <a:ahLst/>
          <a:cxnLst/>
          <a:rect l="0" t="0" r="0" b="0"/>
          <a:pathLst>
            <a:path>
              <a:moveTo>
                <a:pt x="708697" y="0"/>
              </a:moveTo>
              <a:lnTo>
                <a:pt x="708697" y="188410"/>
              </a:lnTo>
              <a:lnTo>
                <a:pt x="0" y="188410"/>
              </a:lnTo>
              <a:lnTo>
                <a:pt x="0" y="316043"/>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DC3F5A46-6B03-2348-B301-8A3BF99C18A2}">
      <dsp:nvSpPr>
        <dsp:cNvPr id="0" name=""/>
        <dsp:cNvSpPr/>
      </dsp:nvSpPr>
      <dsp:spPr>
        <a:xfrm>
          <a:off x="2644655" y="1411789"/>
          <a:ext cx="91440" cy="316043"/>
        </a:xfrm>
        <a:custGeom>
          <a:avLst/>
          <a:gdLst/>
          <a:ahLst/>
          <a:cxnLst/>
          <a:rect l="0" t="0" r="0" b="0"/>
          <a:pathLst>
            <a:path>
              <a:moveTo>
                <a:pt x="45720" y="0"/>
              </a:moveTo>
              <a:lnTo>
                <a:pt x="45720" y="316043"/>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CC8D1FFE-7A27-7743-8CCA-682FB5C6CC69}">
      <dsp:nvSpPr>
        <dsp:cNvPr id="0" name=""/>
        <dsp:cNvSpPr/>
      </dsp:nvSpPr>
      <dsp:spPr>
        <a:xfrm>
          <a:off x="2644655" y="548746"/>
          <a:ext cx="91440" cy="316043"/>
        </a:xfrm>
        <a:custGeom>
          <a:avLst/>
          <a:gdLst/>
          <a:ahLst/>
          <a:cxnLst/>
          <a:rect l="0" t="0" r="0" b="0"/>
          <a:pathLst>
            <a:path>
              <a:moveTo>
                <a:pt x="45720" y="0"/>
              </a:moveTo>
              <a:lnTo>
                <a:pt x="45720" y="316043"/>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BBBA6EA1-666D-0341-BFA9-19BA2A7AB7A0}">
      <dsp:nvSpPr>
        <dsp:cNvPr id="0" name=""/>
        <dsp:cNvSpPr/>
      </dsp:nvSpPr>
      <dsp:spPr>
        <a:xfrm>
          <a:off x="2162135" y="1746"/>
          <a:ext cx="1056481" cy="546999"/>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3335" tIns="13335" rIns="13335" bIns="77188" numCol="1" spcCol="1270" anchor="ctr" anchorCtr="0">
          <a:noAutofit/>
        </a:bodyPr>
        <a:lstStyle/>
        <a:p>
          <a:pPr lvl="0" algn="ctr" defTabSz="933450">
            <a:lnSpc>
              <a:spcPct val="90000"/>
            </a:lnSpc>
            <a:spcBef>
              <a:spcPct val="0"/>
            </a:spcBef>
            <a:spcAft>
              <a:spcPct val="35000"/>
            </a:spcAft>
          </a:pPr>
          <a:r>
            <a:rPr lang="en-US" sz="2100" kern="1200"/>
            <a:t>master</a:t>
          </a:r>
        </a:p>
      </dsp:txBody>
      <dsp:txXfrm>
        <a:off x="2162135" y="1746"/>
        <a:ext cx="1056481" cy="546999"/>
      </dsp:txXfrm>
    </dsp:sp>
    <dsp:sp modelId="{010F8EFA-05F3-1842-AD64-96E9338884ED}">
      <dsp:nvSpPr>
        <dsp:cNvPr id="0" name=""/>
        <dsp:cNvSpPr/>
      </dsp:nvSpPr>
      <dsp:spPr>
        <a:xfrm>
          <a:off x="2373431" y="427190"/>
          <a:ext cx="950833" cy="182333"/>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5240" tIns="3810" rIns="15240" bIns="3810" numCol="1" spcCol="1270" anchor="ctr" anchorCtr="0">
          <a:noAutofit/>
        </a:bodyPr>
        <a:lstStyle/>
        <a:p>
          <a:pPr lvl="0" algn="r" defTabSz="266700">
            <a:lnSpc>
              <a:spcPct val="90000"/>
            </a:lnSpc>
            <a:spcBef>
              <a:spcPct val="0"/>
            </a:spcBef>
            <a:spcAft>
              <a:spcPct val="35000"/>
            </a:spcAft>
          </a:pPr>
          <a:r>
            <a:rPr lang="en-US" sz="600" kern="1200"/>
            <a:t>Version currently deployed in production environment</a:t>
          </a:r>
        </a:p>
      </dsp:txBody>
      <dsp:txXfrm>
        <a:off x="2373431" y="427190"/>
        <a:ext cx="950833" cy="182333"/>
      </dsp:txXfrm>
    </dsp:sp>
    <dsp:sp modelId="{3FC90EE8-EB3E-8042-B0D4-08ADD41DF4E7}">
      <dsp:nvSpPr>
        <dsp:cNvPr id="0" name=""/>
        <dsp:cNvSpPr/>
      </dsp:nvSpPr>
      <dsp:spPr>
        <a:xfrm>
          <a:off x="2162135" y="864790"/>
          <a:ext cx="1056481" cy="546999"/>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3335" tIns="13335" rIns="13335" bIns="77188" numCol="1" spcCol="1270" anchor="ctr" anchorCtr="0">
          <a:noAutofit/>
        </a:bodyPr>
        <a:lstStyle/>
        <a:p>
          <a:pPr lvl="0" algn="ctr" defTabSz="933450">
            <a:lnSpc>
              <a:spcPct val="90000"/>
            </a:lnSpc>
            <a:spcBef>
              <a:spcPct val="0"/>
            </a:spcBef>
            <a:spcAft>
              <a:spcPct val="35000"/>
            </a:spcAft>
          </a:pPr>
          <a:r>
            <a:rPr lang="en-US" sz="2100" kern="1200"/>
            <a:t>test</a:t>
          </a:r>
        </a:p>
      </dsp:txBody>
      <dsp:txXfrm>
        <a:off x="2162135" y="864790"/>
        <a:ext cx="1056481" cy="546999"/>
      </dsp:txXfrm>
    </dsp:sp>
    <dsp:sp modelId="{23236D50-0A4C-BC46-9CDA-AEDEB7E8B924}">
      <dsp:nvSpPr>
        <dsp:cNvPr id="0" name=""/>
        <dsp:cNvSpPr/>
      </dsp:nvSpPr>
      <dsp:spPr>
        <a:xfrm>
          <a:off x="2373431" y="1290233"/>
          <a:ext cx="950833" cy="182333"/>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5240" tIns="3810" rIns="15240" bIns="3810" numCol="1" spcCol="1270" anchor="ctr" anchorCtr="0">
          <a:noAutofit/>
        </a:bodyPr>
        <a:lstStyle/>
        <a:p>
          <a:pPr lvl="0" algn="r" defTabSz="266700">
            <a:lnSpc>
              <a:spcPct val="90000"/>
            </a:lnSpc>
            <a:spcBef>
              <a:spcPct val="0"/>
            </a:spcBef>
            <a:spcAft>
              <a:spcPct val="35000"/>
            </a:spcAft>
          </a:pPr>
          <a:r>
            <a:rPr lang="en-US" sz="600" kern="1200"/>
            <a:t>Version currently deployed in test environment</a:t>
          </a:r>
        </a:p>
      </dsp:txBody>
      <dsp:txXfrm>
        <a:off x="2373431" y="1290233"/>
        <a:ext cx="950833" cy="182333"/>
      </dsp:txXfrm>
    </dsp:sp>
    <dsp:sp modelId="{1F44E9F6-5654-1F4C-9C61-438A2997A083}">
      <dsp:nvSpPr>
        <dsp:cNvPr id="0" name=""/>
        <dsp:cNvSpPr/>
      </dsp:nvSpPr>
      <dsp:spPr>
        <a:xfrm>
          <a:off x="2162135" y="1727833"/>
          <a:ext cx="1056481" cy="546999"/>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3335" tIns="13335" rIns="13335" bIns="77188" numCol="1" spcCol="1270" anchor="ctr" anchorCtr="0">
          <a:noAutofit/>
        </a:bodyPr>
        <a:lstStyle/>
        <a:p>
          <a:pPr lvl="0" algn="ctr" defTabSz="933450">
            <a:lnSpc>
              <a:spcPct val="90000"/>
            </a:lnSpc>
            <a:spcBef>
              <a:spcPct val="0"/>
            </a:spcBef>
            <a:spcAft>
              <a:spcPct val="35000"/>
            </a:spcAft>
          </a:pPr>
          <a:r>
            <a:rPr lang="en-US" sz="2100" kern="1200"/>
            <a:t>dev</a:t>
          </a:r>
        </a:p>
      </dsp:txBody>
      <dsp:txXfrm>
        <a:off x="2162135" y="1727833"/>
        <a:ext cx="1056481" cy="546999"/>
      </dsp:txXfrm>
    </dsp:sp>
    <dsp:sp modelId="{4F33AD88-D49B-1241-89A0-1ED0F193B009}">
      <dsp:nvSpPr>
        <dsp:cNvPr id="0" name=""/>
        <dsp:cNvSpPr/>
      </dsp:nvSpPr>
      <dsp:spPr>
        <a:xfrm>
          <a:off x="2373431" y="2153276"/>
          <a:ext cx="950833" cy="182333"/>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5240" tIns="3810" rIns="15240" bIns="3810" numCol="1" spcCol="1270" anchor="ctr" anchorCtr="0">
          <a:noAutofit/>
        </a:bodyPr>
        <a:lstStyle/>
        <a:p>
          <a:pPr lvl="0" algn="r" defTabSz="266700">
            <a:lnSpc>
              <a:spcPct val="90000"/>
            </a:lnSpc>
            <a:spcBef>
              <a:spcPct val="0"/>
            </a:spcBef>
            <a:spcAft>
              <a:spcPct val="35000"/>
            </a:spcAft>
          </a:pPr>
          <a:r>
            <a:rPr lang="en-US" sz="600" kern="1200"/>
            <a:t>Used to integrate Healint code with Nomovok code</a:t>
          </a:r>
        </a:p>
      </dsp:txBody>
      <dsp:txXfrm>
        <a:off x="2373431" y="2153276"/>
        <a:ext cx="950833" cy="182333"/>
      </dsp:txXfrm>
    </dsp:sp>
    <dsp:sp modelId="{598E7269-BD91-E040-B0D7-712F313FCF93}">
      <dsp:nvSpPr>
        <dsp:cNvPr id="0" name=""/>
        <dsp:cNvSpPr/>
      </dsp:nvSpPr>
      <dsp:spPr>
        <a:xfrm>
          <a:off x="1453437" y="2590876"/>
          <a:ext cx="1056481" cy="546999"/>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3335" tIns="13335" rIns="13335" bIns="77188" numCol="1" spcCol="1270" anchor="ctr" anchorCtr="0">
          <a:noAutofit/>
        </a:bodyPr>
        <a:lstStyle/>
        <a:p>
          <a:pPr lvl="0" algn="ctr" defTabSz="933450">
            <a:lnSpc>
              <a:spcPct val="90000"/>
            </a:lnSpc>
            <a:spcBef>
              <a:spcPct val="0"/>
            </a:spcBef>
            <a:spcAft>
              <a:spcPct val="35000"/>
            </a:spcAft>
          </a:pPr>
          <a:r>
            <a:rPr lang="en-US" sz="2100" kern="1200"/>
            <a:t>healint</a:t>
          </a:r>
        </a:p>
      </dsp:txBody>
      <dsp:txXfrm>
        <a:off x="1453437" y="2590876"/>
        <a:ext cx="1056481" cy="546999"/>
      </dsp:txXfrm>
    </dsp:sp>
    <dsp:sp modelId="{3891766F-B327-CA4D-9ACD-DEC9FD80F2F4}">
      <dsp:nvSpPr>
        <dsp:cNvPr id="0" name=""/>
        <dsp:cNvSpPr/>
      </dsp:nvSpPr>
      <dsp:spPr>
        <a:xfrm>
          <a:off x="1664733" y="3016320"/>
          <a:ext cx="950833" cy="182333"/>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5240" tIns="3810" rIns="15240" bIns="3810" numCol="1" spcCol="1270" anchor="ctr" anchorCtr="0">
          <a:noAutofit/>
        </a:bodyPr>
        <a:lstStyle/>
        <a:p>
          <a:pPr lvl="0" algn="r" defTabSz="266700">
            <a:lnSpc>
              <a:spcPct val="90000"/>
            </a:lnSpc>
            <a:spcBef>
              <a:spcPct val="0"/>
            </a:spcBef>
            <a:spcAft>
              <a:spcPct val="35000"/>
            </a:spcAft>
          </a:pPr>
          <a:r>
            <a:rPr lang="en-US" sz="600" kern="1200"/>
            <a:t>Used to integrate Healint code together</a:t>
          </a:r>
        </a:p>
      </dsp:txBody>
      <dsp:txXfrm>
        <a:off x="1664733" y="3016320"/>
        <a:ext cx="950833" cy="182333"/>
      </dsp:txXfrm>
    </dsp:sp>
    <dsp:sp modelId="{CEBF181C-E753-CB4A-AEAA-50B7E2950051}">
      <dsp:nvSpPr>
        <dsp:cNvPr id="0" name=""/>
        <dsp:cNvSpPr/>
      </dsp:nvSpPr>
      <dsp:spPr>
        <a:xfrm>
          <a:off x="2870833" y="2590876"/>
          <a:ext cx="1056481" cy="546999"/>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3335" tIns="13335" rIns="13335" bIns="77188" numCol="1" spcCol="1270" anchor="ctr" anchorCtr="0">
          <a:noAutofit/>
        </a:bodyPr>
        <a:lstStyle/>
        <a:p>
          <a:pPr lvl="0" algn="ctr" defTabSz="933450">
            <a:lnSpc>
              <a:spcPct val="90000"/>
            </a:lnSpc>
            <a:spcBef>
              <a:spcPct val="0"/>
            </a:spcBef>
            <a:spcAft>
              <a:spcPct val="35000"/>
            </a:spcAft>
          </a:pPr>
          <a:r>
            <a:rPr lang="en-US" sz="2100" kern="1200"/>
            <a:t>nomovok</a:t>
          </a:r>
        </a:p>
      </dsp:txBody>
      <dsp:txXfrm>
        <a:off x="2870833" y="2590876"/>
        <a:ext cx="1056481" cy="546999"/>
      </dsp:txXfrm>
    </dsp:sp>
    <dsp:sp modelId="{5A9DD494-AB72-CE44-99BE-6FA0075AF696}">
      <dsp:nvSpPr>
        <dsp:cNvPr id="0" name=""/>
        <dsp:cNvSpPr/>
      </dsp:nvSpPr>
      <dsp:spPr>
        <a:xfrm>
          <a:off x="3082129" y="3016320"/>
          <a:ext cx="950833" cy="182333"/>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5240" tIns="3810" rIns="15240" bIns="3810" numCol="1" spcCol="1270" anchor="ctr" anchorCtr="0">
          <a:noAutofit/>
        </a:bodyPr>
        <a:lstStyle/>
        <a:p>
          <a:pPr lvl="0" algn="r" defTabSz="266700">
            <a:lnSpc>
              <a:spcPct val="90000"/>
            </a:lnSpc>
            <a:spcBef>
              <a:spcPct val="0"/>
            </a:spcBef>
            <a:spcAft>
              <a:spcPct val="35000"/>
            </a:spcAft>
          </a:pPr>
          <a:r>
            <a:rPr lang="en-US" sz="600" kern="1200"/>
            <a:t>Used to integrate nomovok code together</a:t>
          </a:r>
        </a:p>
      </dsp:txBody>
      <dsp:txXfrm>
        <a:off x="3082129" y="3016320"/>
        <a:ext cx="950833" cy="182333"/>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A5F52304D0A2C74198D6AD1E0DB19585"/>
        <w:category>
          <w:name w:val="General"/>
          <w:gallery w:val="placeholder"/>
        </w:category>
        <w:types>
          <w:type w:val="bbPlcHdr"/>
        </w:types>
        <w:behaviors>
          <w:behavior w:val="content"/>
        </w:behaviors>
        <w:guid w:val="{B3313E88-2D60-4449-8121-C56088AE8CDA}"/>
      </w:docPartPr>
      <w:docPartBody>
        <w:p w:rsidR="00BE491D" w:rsidRDefault="00BE491D">
          <w:pPr>
            <w:pStyle w:val="A5F52304D0A2C74198D6AD1E0DB19585"/>
          </w:pPr>
          <w:r>
            <w:t>[Company Name]</w:t>
          </w:r>
        </w:p>
      </w:docPartBody>
    </w:docPart>
    <w:docPart>
      <w:docPartPr>
        <w:name w:val="7C7D1634628C0A429A12D07CB85B9233"/>
        <w:category>
          <w:name w:val="General"/>
          <w:gallery w:val="placeholder"/>
        </w:category>
        <w:types>
          <w:type w:val="bbPlcHdr"/>
        </w:types>
        <w:behaviors>
          <w:behavior w:val="content"/>
        </w:behaviors>
        <w:guid w:val="{6FD330F8-86B2-514C-97E5-4D1DA14CFC25}"/>
      </w:docPartPr>
      <w:docPartBody>
        <w:p w:rsidR="00BE491D" w:rsidRDefault="00BE491D">
          <w:pPr>
            <w:pStyle w:val="7C7D1634628C0A429A12D07CB85B9233"/>
          </w:pPr>
          <w:r>
            <w:t>[Click to select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491D"/>
    <w:rsid w:val="00094B1B"/>
    <w:rsid w:val="001711A4"/>
    <w:rsid w:val="001F7610"/>
    <w:rsid w:val="00247F95"/>
    <w:rsid w:val="00292BD5"/>
    <w:rsid w:val="002E1BA8"/>
    <w:rsid w:val="00423421"/>
    <w:rsid w:val="004D16F0"/>
    <w:rsid w:val="00802599"/>
    <w:rsid w:val="00827328"/>
    <w:rsid w:val="009E0570"/>
    <w:rsid w:val="00A500C6"/>
    <w:rsid w:val="00BD55CD"/>
    <w:rsid w:val="00BE1BE5"/>
    <w:rsid w:val="00BE491D"/>
    <w:rsid w:val="00F16D18"/>
    <w:rsid w:val="00FC5B2E"/>
    <w:rsid w:val="00FD6B5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5F52304D0A2C74198D6AD1E0DB19585">
    <w:name w:val="A5F52304D0A2C74198D6AD1E0DB19585"/>
  </w:style>
  <w:style w:type="paragraph" w:customStyle="1" w:styleId="7C7D1634628C0A429A12D07CB85B9233">
    <w:name w:val="7C7D1634628C0A429A12D07CB85B9233"/>
  </w:style>
  <w:style w:type="paragraph" w:customStyle="1" w:styleId="6005D0D0289EBA4C8504DA1B69D85EEC">
    <w:name w:val="6005D0D0289EBA4C8504DA1B69D85EEC"/>
  </w:style>
  <w:style w:type="paragraph" w:customStyle="1" w:styleId="C59623B95D4B0F4582A26D2B7430B6B8">
    <w:name w:val="C59623B95D4B0F4582A26D2B7430B6B8"/>
  </w:style>
  <w:style w:type="paragraph" w:customStyle="1" w:styleId="ABE6461C0246084AB719FC45959C0401">
    <w:name w:val="ABE6461C0246084AB719FC45959C0401"/>
  </w:style>
  <w:style w:type="paragraph" w:customStyle="1" w:styleId="F30DEE9F845CEC47ACA3A294C83BC95B">
    <w:name w:val="F30DEE9F845CEC47ACA3A294C83BC95B"/>
  </w:style>
  <w:style w:type="paragraph" w:customStyle="1" w:styleId="A993E0669423BE42B74AAA6D12E27CA6">
    <w:name w:val="A993E0669423BE42B74AAA6D12E27CA6"/>
  </w:style>
  <w:style w:type="paragraph" w:customStyle="1" w:styleId="40B5E7E62DD75C40B9EF0737E980B556">
    <w:name w:val="40B5E7E62DD75C40B9EF0737E980B556"/>
  </w:style>
  <w:style w:type="paragraph" w:customStyle="1" w:styleId="D302D042811FB24D901659C9CC79936C">
    <w:name w:val="D302D042811FB24D901659C9CC79936C"/>
  </w:style>
  <w:style w:type="paragraph" w:customStyle="1" w:styleId="B268F25135940F4AA497FA2CC5779613">
    <w:name w:val="B268F25135940F4AA497FA2CC5779613"/>
  </w:style>
  <w:style w:type="paragraph" w:customStyle="1" w:styleId="9710BC7E3784F841BE65BC3E2763F515">
    <w:name w:val="9710BC7E3784F841BE65BC3E2763F515"/>
  </w:style>
  <w:style w:type="paragraph" w:customStyle="1" w:styleId="0C6C54AAA2A05C4AAB5CB86E97578944">
    <w:name w:val="0C6C54AAA2A05C4AAB5CB86E97578944"/>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5F52304D0A2C74198D6AD1E0DB19585">
    <w:name w:val="A5F52304D0A2C74198D6AD1E0DB19585"/>
  </w:style>
  <w:style w:type="paragraph" w:customStyle="1" w:styleId="7C7D1634628C0A429A12D07CB85B9233">
    <w:name w:val="7C7D1634628C0A429A12D07CB85B9233"/>
  </w:style>
  <w:style w:type="paragraph" w:customStyle="1" w:styleId="6005D0D0289EBA4C8504DA1B69D85EEC">
    <w:name w:val="6005D0D0289EBA4C8504DA1B69D85EEC"/>
  </w:style>
  <w:style w:type="paragraph" w:customStyle="1" w:styleId="C59623B95D4B0F4582A26D2B7430B6B8">
    <w:name w:val="C59623B95D4B0F4582A26D2B7430B6B8"/>
  </w:style>
  <w:style w:type="paragraph" w:customStyle="1" w:styleId="ABE6461C0246084AB719FC45959C0401">
    <w:name w:val="ABE6461C0246084AB719FC45959C0401"/>
  </w:style>
  <w:style w:type="paragraph" w:customStyle="1" w:styleId="F30DEE9F845CEC47ACA3A294C83BC95B">
    <w:name w:val="F30DEE9F845CEC47ACA3A294C83BC95B"/>
  </w:style>
  <w:style w:type="paragraph" w:customStyle="1" w:styleId="A993E0669423BE42B74AAA6D12E27CA6">
    <w:name w:val="A993E0669423BE42B74AAA6D12E27CA6"/>
  </w:style>
  <w:style w:type="paragraph" w:customStyle="1" w:styleId="40B5E7E62DD75C40B9EF0737E980B556">
    <w:name w:val="40B5E7E62DD75C40B9EF0737E980B556"/>
  </w:style>
  <w:style w:type="paragraph" w:customStyle="1" w:styleId="D302D042811FB24D901659C9CC79936C">
    <w:name w:val="D302D042811FB24D901659C9CC79936C"/>
  </w:style>
  <w:style w:type="paragraph" w:customStyle="1" w:styleId="B268F25135940F4AA497FA2CC5779613">
    <w:name w:val="B268F25135940F4AA497FA2CC5779613"/>
  </w:style>
  <w:style w:type="paragraph" w:customStyle="1" w:styleId="9710BC7E3784F841BE65BC3E2763F515">
    <w:name w:val="9710BC7E3784F841BE65BC3E2763F515"/>
  </w:style>
  <w:style w:type="paragraph" w:customStyle="1" w:styleId="0C6C54AAA2A05C4AAB5CB86E97578944">
    <w:name w:val="0C6C54AAA2A05C4AAB5CB86E9757894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8687A903-EDBE-4079-881D-796830D4E50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TC028100999991</Template>
  <TotalTime>8</TotalTime>
  <Pages>20</Pages>
  <Words>3596</Words>
  <Characters>20499</Characters>
  <Application>Microsoft Macintosh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Service specification</vt:lpstr>
    </vt:vector>
  </TitlesOfParts>
  <Company/>
  <LinksUpToDate>false</LinksUpToDate>
  <CharactersWithSpaces>24047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Service specification</dc:title>
  <dc:subject>HEALINT</dc:subject>
  <dc:creator>Ali Elgamal</dc:creator>
  <cp:keywords/>
  <cp:lastModifiedBy>Ali Elgamal</cp:lastModifiedBy>
  <cp:revision>3</cp:revision>
  <cp:lastPrinted>2014-04-17T05:55:00Z</cp:lastPrinted>
  <dcterms:created xsi:type="dcterms:W3CDTF">2014-04-17T05:55:00Z</dcterms:created>
  <dcterms:modified xsi:type="dcterms:W3CDTF">2014-04-17T08:26:00Z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TC011887441033</vt:lpwstr>
  </property>
</Properties>
</file>